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7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3"/>
        <w:gridCol w:w="1640"/>
        <w:gridCol w:w="145"/>
        <w:gridCol w:w="1462"/>
        <w:gridCol w:w="1162"/>
        <w:gridCol w:w="2896"/>
        <w:gridCol w:w="1727"/>
        <w:gridCol w:w="91"/>
      </w:tblGrid>
      <w:tr w:rsidR="00B965CA" w14:paraId="5C45CB3A" w14:textId="77777777" w:rsidTr="00B965CA">
        <w:trPr>
          <w:trHeight w:val="1624"/>
        </w:trPr>
        <w:tc>
          <w:tcPr>
            <w:tcW w:w="3431" w:type="dxa"/>
            <w:gridSpan w:val="3"/>
            <w:vMerge w:val="restart"/>
          </w:tcPr>
          <w:p w14:paraId="2A337F58" w14:textId="395431E8" w:rsidR="00B965CA" w:rsidRDefault="00B965CA" w:rsidP="00B965CA">
            <w:pPr>
              <w:jc w:val="center"/>
            </w:pPr>
            <w:bookmarkStart w:id="0" w:name="_GoBack"/>
            <w:bookmarkEnd w:id="0"/>
            <w:r>
              <w:rPr>
                <w:noProof/>
                <w:lang w:val="en-GB" w:eastAsia="en-GB"/>
              </w:rPr>
              <w:drawing>
                <wp:inline distT="0" distB="0" distL="0" distR="0" wp14:anchorId="6E0B6ECA" wp14:editId="47A62F99">
                  <wp:extent cx="1994535" cy="1455434"/>
                  <wp:effectExtent l="0" t="0" r="1206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hilomena Protocol Logo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19" cy="146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8" w:type="dxa"/>
            <w:gridSpan w:val="3"/>
            <w:vMerge w:val="restart"/>
          </w:tcPr>
          <w:p w14:paraId="14A92DEF" w14:textId="77777777" w:rsidR="00B965CA" w:rsidRPr="00FA7566" w:rsidRDefault="00B965CA" w:rsidP="007C3245">
            <w:pPr>
              <w:pStyle w:val="Heading1"/>
              <w:tabs>
                <w:tab w:val="center" w:pos="3436"/>
                <w:tab w:val="left" w:pos="5779"/>
              </w:tabs>
              <w:spacing w:before="240"/>
              <w:jc w:val="center"/>
              <w:rPr>
                <w:sz w:val="28"/>
              </w:rPr>
            </w:pPr>
            <w:r>
              <w:rPr>
                <w:sz w:val="28"/>
              </w:rPr>
              <w:t>Northamptonshire Police</w:t>
            </w:r>
          </w:p>
          <w:p w14:paraId="3953F0EF" w14:textId="77777777" w:rsidR="00B965CA" w:rsidRPr="00B965CA" w:rsidRDefault="00B965CA" w:rsidP="007C3245">
            <w:pPr>
              <w:pStyle w:val="Heading1"/>
              <w:spacing w:before="240"/>
              <w:jc w:val="center"/>
              <w:rPr>
                <w:rFonts w:ascii="Verdana" w:hAnsi="Verdana"/>
                <w:color w:val="FF0000"/>
                <w:sz w:val="36"/>
                <w:szCs w:val="36"/>
              </w:rPr>
            </w:pPr>
            <w:r w:rsidRPr="00B965CA">
              <w:rPr>
                <w:rFonts w:ascii="Verdana" w:hAnsi="Verdana"/>
                <w:color w:val="FF0000"/>
                <w:sz w:val="36"/>
                <w:szCs w:val="36"/>
              </w:rPr>
              <w:t>PHILOMENA PROTOCOL</w:t>
            </w:r>
            <w:r>
              <w:rPr>
                <w:rFonts w:ascii="Verdana" w:hAnsi="Verdana"/>
                <w:color w:val="FF0000"/>
                <w:sz w:val="36"/>
                <w:szCs w:val="36"/>
              </w:rPr>
              <w:t xml:space="preserve"> </w:t>
            </w:r>
            <w:r w:rsidRPr="00B965CA">
              <w:rPr>
                <w:rFonts w:ascii="Verdana" w:hAnsi="Verdana"/>
                <w:color w:val="FF0000"/>
                <w:sz w:val="36"/>
                <w:szCs w:val="36"/>
              </w:rPr>
              <w:t>MISSING PERSON INCIDENT</w:t>
            </w:r>
          </w:p>
          <w:p w14:paraId="644EC2C2" w14:textId="77777777" w:rsidR="00B965CA" w:rsidRDefault="00B965CA" w:rsidP="007C3245">
            <w:pPr>
              <w:jc w:val="center"/>
            </w:pPr>
          </w:p>
        </w:tc>
        <w:tc>
          <w:tcPr>
            <w:tcW w:w="1677" w:type="dxa"/>
            <w:gridSpan w:val="2"/>
            <w:vAlign w:val="bottom"/>
          </w:tcPr>
          <w:p w14:paraId="3C9286AF" w14:textId="27B9F333" w:rsidR="00B965CA" w:rsidRPr="00FA7566" w:rsidRDefault="00B965CA" w:rsidP="00B965CA">
            <w:pPr>
              <w:pStyle w:val="Heading1"/>
              <w:tabs>
                <w:tab w:val="center" w:pos="3436"/>
                <w:tab w:val="left" w:pos="5779"/>
              </w:tabs>
              <w:spacing w:before="240"/>
              <w:jc w:val="center"/>
              <w:rPr>
                <w:sz w:val="28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23B3A380" wp14:editId="1144FFA8">
                  <wp:extent cx="1017767" cy="11518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w res cres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591" cy="1157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5CA" w14:paraId="3CA71193" w14:textId="77777777" w:rsidTr="00B965CA">
        <w:trPr>
          <w:trHeight w:val="258"/>
        </w:trPr>
        <w:tc>
          <w:tcPr>
            <w:tcW w:w="3431" w:type="dxa"/>
            <w:gridSpan w:val="3"/>
            <w:vMerge/>
          </w:tcPr>
          <w:p w14:paraId="7C92603C" w14:textId="77777777" w:rsidR="00B965CA" w:rsidRDefault="00B965CA" w:rsidP="007C3245">
            <w:pPr>
              <w:jc w:val="center"/>
            </w:pPr>
          </w:p>
        </w:tc>
        <w:tc>
          <w:tcPr>
            <w:tcW w:w="5658" w:type="dxa"/>
            <w:gridSpan w:val="3"/>
            <w:vMerge/>
          </w:tcPr>
          <w:p w14:paraId="1682DAC8" w14:textId="77777777" w:rsidR="00B965CA" w:rsidRDefault="00B965CA" w:rsidP="007C3245">
            <w:pPr>
              <w:jc w:val="center"/>
            </w:pPr>
          </w:p>
        </w:tc>
        <w:tc>
          <w:tcPr>
            <w:tcW w:w="1677" w:type="dxa"/>
            <w:gridSpan w:val="2"/>
          </w:tcPr>
          <w:p w14:paraId="350FDD3C" w14:textId="56F9C1A8" w:rsidR="00B965CA" w:rsidRDefault="00B965CA" w:rsidP="007C3245">
            <w:pPr>
              <w:jc w:val="center"/>
            </w:pPr>
          </w:p>
        </w:tc>
      </w:tr>
      <w:tr w:rsidR="00A74F58" w14:paraId="63792C43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1411"/>
        </w:trPr>
        <w:tc>
          <w:tcPr>
            <w:tcW w:w="10687" w:type="dxa"/>
            <w:gridSpan w:val="7"/>
            <w:vAlign w:val="center"/>
          </w:tcPr>
          <w:p w14:paraId="2CCD8522" w14:textId="7B8A09B6" w:rsidR="00FD58D0" w:rsidRDefault="00FD58D0" w:rsidP="00B9112F">
            <w:r>
              <w:rPr>
                <w:b/>
              </w:rPr>
              <w:t xml:space="preserve">There may be important pieces of information that you are able to provide the </w:t>
            </w:r>
            <w:r w:rsidR="00B9112F">
              <w:rPr>
                <w:b/>
              </w:rPr>
              <w:t>p</w:t>
            </w:r>
            <w:r>
              <w:rPr>
                <w:b/>
              </w:rPr>
              <w:t xml:space="preserve">olice in the event that the person you are caring for has gone missing. Try and have several copies of recent, close-up photographs of the person, this may help your staff and the </w:t>
            </w:r>
            <w:r w:rsidR="00B9112F">
              <w:rPr>
                <w:b/>
              </w:rPr>
              <w:t>p</w:t>
            </w:r>
            <w:r>
              <w:rPr>
                <w:b/>
              </w:rPr>
              <w:t>olice when searching for them.</w:t>
            </w:r>
          </w:p>
        </w:tc>
      </w:tr>
      <w:tr w:rsidR="00652C25" w14:paraId="7F1AB7BF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2111"/>
        </w:trPr>
        <w:tc>
          <w:tcPr>
            <w:tcW w:w="10687" w:type="dxa"/>
            <w:gridSpan w:val="7"/>
            <w:vAlign w:val="center"/>
          </w:tcPr>
          <w:p w14:paraId="7E5ADE9A" w14:textId="1468ED9D" w:rsidR="00652C25" w:rsidRPr="00997642" w:rsidRDefault="00D70E52" w:rsidP="00B965CA">
            <w:pPr>
              <w:pStyle w:val="p1"/>
              <w:rPr>
                <w:b/>
                <w:sz w:val="22"/>
                <w:szCs w:val="22"/>
              </w:rPr>
            </w:pPr>
            <w:r w:rsidRPr="00997642">
              <w:rPr>
                <w:b/>
                <w:sz w:val="22"/>
                <w:szCs w:val="22"/>
              </w:rPr>
              <w:t>This form is interactive and must be completed electronically</w:t>
            </w:r>
            <w:r w:rsidRPr="00997642">
              <w:rPr>
                <w:rStyle w:val="apple-converted-space"/>
                <w:b/>
                <w:sz w:val="22"/>
                <w:szCs w:val="22"/>
              </w:rPr>
              <w:t xml:space="preserve">. Upon </w:t>
            </w:r>
            <w:r w:rsidR="00997642" w:rsidRPr="00997642">
              <w:rPr>
                <w:rStyle w:val="apple-converted-space"/>
                <w:b/>
                <w:sz w:val="22"/>
                <w:szCs w:val="22"/>
              </w:rPr>
              <w:t>completion,</w:t>
            </w:r>
            <w:r w:rsidRPr="00997642">
              <w:rPr>
                <w:rStyle w:val="apple-converted-space"/>
                <w:b/>
                <w:sz w:val="22"/>
                <w:szCs w:val="22"/>
              </w:rPr>
              <w:t xml:space="preserve"> it must</w:t>
            </w:r>
            <w:r w:rsidR="00AC6CD2" w:rsidRPr="00997642">
              <w:rPr>
                <w:rStyle w:val="apple-converted-space"/>
                <w:b/>
                <w:sz w:val="22"/>
                <w:szCs w:val="22"/>
              </w:rPr>
              <w:t xml:space="preserve"> be stored</w:t>
            </w:r>
            <w:r w:rsidR="008921BC" w:rsidRPr="00997642">
              <w:rPr>
                <w:rStyle w:val="apple-converted-space"/>
                <w:b/>
                <w:sz w:val="22"/>
                <w:szCs w:val="22"/>
              </w:rPr>
              <w:t xml:space="preserve"> as</w:t>
            </w:r>
            <w:r w:rsidR="00997642" w:rsidRPr="00997642">
              <w:rPr>
                <w:rStyle w:val="apple-converted-space"/>
                <w:b/>
                <w:sz w:val="22"/>
                <w:szCs w:val="22"/>
              </w:rPr>
              <w:t xml:space="preserve"> its own version electronically. It should be updated regularly electronically and part 2 fully completed following a missing report. This form should only ever be printed on the request of a representative of </w:t>
            </w:r>
            <w:r w:rsidR="00B9112F">
              <w:rPr>
                <w:rStyle w:val="apple-converted-space"/>
                <w:b/>
                <w:sz w:val="22"/>
                <w:szCs w:val="22"/>
              </w:rPr>
              <w:t xml:space="preserve">Northamptonshire Police </w:t>
            </w:r>
            <w:r w:rsidR="00997642" w:rsidRPr="00997642">
              <w:rPr>
                <w:rStyle w:val="apple-converted-space"/>
                <w:b/>
                <w:sz w:val="22"/>
                <w:szCs w:val="22"/>
              </w:rPr>
              <w:t>following the young person being reported missing.</w:t>
            </w:r>
          </w:p>
        </w:tc>
      </w:tr>
      <w:tr w:rsidR="00A74F58" w14:paraId="3D09E8CE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</w:trPr>
        <w:tc>
          <w:tcPr>
            <w:tcW w:w="10687" w:type="dxa"/>
            <w:gridSpan w:val="7"/>
            <w:shd w:val="clear" w:color="auto" w:fill="000000" w:themeFill="text1"/>
            <w:vAlign w:val="center"/>
          </w:tcPr>
          <w:p w14:paraId="3AA3E80C" w14:textId="77777777" w:rsidR="00FD58D0" w:rsidRDefault="00FD58D0" w:rsidP="005D6F5D">
            <w:pPr>
              <w:spacing w:before="120" w:after="120"/>
              <w:jc w:val="both"/>
              <w:rPr>
                <w:b/>
              </w:rPr>
            </w:pPr>
            <w:r>
              <w:rPr>
                <w:b/>
              </w:rPr>
              <w:t xml:space="preserve">Part 1 </w:t>
            </w:r>
            <w:r w:rsidRPr="00FD1CF9">
              <w:t>-</w:t>
            </w:r>
            <w:r>
              <w:rPr>
                <w:b/>
              </w:rPr>
              <w:t xml:space="preserve"> </w:t>
            </w:r>
            <w:r w:rsidRPr="00FD2B22">
              <w:t>(to be completed when it has been identified the individual is at risk of going missing)</w:t>
            </w:r>
          </w:p>
        </w:tc>
      </w:tr>
      <w:tr w:rsidR="00A74F58" w14:paraId="3EE9B8C4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557"/>
        </w:trPr>
        <w:tc>
          <w:tcPr>
            <w:tcW w:w="3286" w:type="dxa"/>
            <w:gridSpan w:val="2"/>
            <w:vAlign w:val="center"/>
          </w:tcPr>
          <w:p w14:paraId="4034F583" w14:textId="77777777" w:rsidR="00FD58D0" w:rsidRDefault="00FD58D0" w:rsidP="005D6F5D">
            <w:r>
              <w:t>N</w:t>
            </w:r>
            <w:r w:rsidRPr="007E044C">
              <w:t>ame: Full</w:t>
            </w:r>
          </w:p>
        </w:tc>
        <w:tc>
          <w:tcPr>
            <w:tcW w:w="2805" w:type="dxa"/>
            <w:gridSpan w:val="3"/>
            <w:vAlign w:val="center"/>
          </w:tcPr>
          <w:p w14:paraId="4ABB71CA" w14:textId="77777777" w:rsidR="00FD58D0" w:rsidRDefault="00FD58D0" w:rsidP="005D6F5D">
            <w: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4596" w:type="dxa"/>
            <w:gridSpan w:val="2"/>
            <w:vMerge w:val="restart"/>
          </w:tcPr>
          <w:p w14:paraId="14092C00" w14:textId="77777777" w:rsidR="00FD58D0" w:rsidRDefault="00FD58D0" w:rsidP="005D6F5D">
            <w:pPr>
              <w:tabs>
                <w:tab w:val="center" w:pos="132"/>
              </w:tabs>
              <w:ind w:left="132"/>
            </w:pPr>
            <w:r>
              <w:rPr>
                <w:noProof/>
                <w:sz w:val="18"/>
                <w:szCs w:val="18"/>
                <w:lang w:val="en-GB" w:eastAsia="en-GB"/>
              </w:rPr>
              <w:drawing>
                <wp:anchor distT="0" distB="0" distL="114300" distR="114300" simplePos="0" relativeHeight="251663360" behindDoc="0" locked="0" layoutInCell="1" allowOverlap="1" wp14:anchorId="453202D2" wp14:editId="2AA31B6A">
                  <wp:simplePos x="0" y="0"/>
                  <wp:positionH relativeFrom="column">
                    <wp:posOffset>358140</wp:posOffset>
                  </wp:positionH>
                  <wp:positionV relativeFrom="paragraph">
                    <wp:posOffset>138430</wp:posOffset>
                  </wp:positionV>
                  <wp:extent cx="2056130" cy="2467610"/>
                  <wp:effectExtent l="0" t="0" r="127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ttach photo her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74F58" w14:paraId="54DEF90E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557"/>
        </w:trPr>
        <w:tc>
          <w:tcPr>
            <w:tcW w:w="3286" w:type="dxa"/>
            <w:gridSpan w:val="2"/>
            <w:vAlign w:val="center"/>
          </w:tcPr>
          <w:p w14:paraId="27621CF5" w14:textId="77777777" w:rsidR="00FD58D0" w:rsidRDefault="00FD58D0" w:rsidP="005D6F5D">
            <w:r>
              <w:t>Preferred name:</w:t>
            </w:r>
          </w:p>
        </w:tc>
        <w:tc>
          <w:tcPr>
            <w:tcW w:w="2805" w:type="dxa"/>
            <w:gridSpan w:val="3"/>
            <w:vAlign w:val="center"/>
          </w:tcPr>
          <w:p w14:paraId="79FDB01A" w14:textId="77777777" w:rsidR="00FD58D0" w:rsidRDefault="00FD58D0" w:rsidP="005D6F5D"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4596" w:type="dxa"/>
            <w:gridSpan w:val="2"/>
            <w:vMerge/>
          </w:tcPr>
          <w:p w14:paraId="1459D221" w14:textId="77777777" w:rsidR="00FD58D0" w:rsidRDefault="00FD58D0" w:rsidP="005D6F5D"/>
        </w:tc>
      </w:tr>
      <w:tr w:rsidR="00A74F58" w14:paraId="5F5C2EA3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557"/>
        </w:trPr>
        <w:tc>
          <w:tcPr>
            <w:tcW w:w="1643" w:type="dxa"/>
            <w:vAlign w:val="center"/>
          </w:tcPr>
          <w:p w14:paraId="0905695A" w14:textId="77777777" w:rsidR="00FD58D0" w:rsidRDefault="00FD58D0" w:rsidP="005D6F5D">
            <w:r>
              <w:t>Date of birth:</w:t>
            </w:r>
          </w:p>
        </w:tc>
        <w:tc>
          <w:tcPr>
            <w:tcW w:w="1643" w:type="dxa"/>
            <w:vAlign w:val="center"/>
          </w:tcPr>
          <w:p w14:paraId="2FA75E50" w14:textId="77777777" w:rsidR="00FD58D0" w:rsidRDefault="00FD58D0" w:rsidP="005D6F5D">
            <w: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643" w:type="dxa"/>
            <w:gridSpan w:val="2"/>
            <w:vAlign w:val="center"/>
          </w:tcPr>
          <w:p w14:paraId="42D9FAE1" w14:textId="77777777" w:rsidR="00FD58D0" w:rsidRDefault="00FD58D0" w:rsidP="005D6F5D">
            <w:r>
              <w:t>Age:</w:t>
            </w:r>
          </w:p>
        </w:tc>
        <w:tc>
          <w:tcPr>
            <w:tcW w:w="1162" w:type="dxa"/>
            <w:vAlign w:val="center"/>
          </w:tcPr>
          <w:p w14:paraId="3F7A5F15" w14:textId="77777777" w:rsidR="00FD58D0" w:rsidRDefault="00FD58D0" w:rsidP="005D6F5D">
            <w: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4596" w:type="dxa"/>
            <w:gridSpan w:val="2"/>
            <w:vMerge/>
          </w:tcPr>
          <w:p w14:paraId="549E7E32" w14:textId="77777777" w:rsidR="00FD58D0" w:rsidRDefault="00FD58D0" w:rsidP="005D6F5D"/>
        </w:tc>
      </w:tr>
      <w:tr w:rsidR="00A74F58" w14:paraId="22B8D84E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557"/>
        </w:trPr>
        <w:tc>
          <w:tcPr>
            <w:tcW w:w="3286" w:type="dxa"/>
            <w:gridSpan w:val="2"/>
            <w:vAlign w:val="center"/>
          </w:tcPr>
          <w:p w14:paraId="6E760153" w14:textId="638381D9" w:rsidR="00FD58D0" w:rsidRDefault="00FD58D0" w:rsidP="00997642">
            <w:r>
              <w:t>Ethnicity:</w:t>
            </w:r>
            <w:r w:rsidR="00997642">
              <w:t xml:space="preserve"> </w:t>
            </w:r>
          </w:p>
        </w:tc>
        <w:tc>
          <w:tcPr>
            <w:tcW w:w="2805" w:type="dxa"/>
            <w:gridSpan w:val="3"/>
            <w:vAlign w:val="center"/>
          </w:tcPr>
          <w:p w14:paraId="401DAC63" w14:textId="3EA8EB60" w:rsidR="00FD58D0" w:rsidRDefault="00997642" w:rsidP="00997642">
            <w:r>
              <w:fldChar w:fldCharType="begin">
                <w:ffData>
                  <w:name w:val="Text78"/>
                  <w:enabled/>
                  <w:calcOnExit w:val="0"/>
                  <w:textInput/>
                </w:ffData>
              </w:fldChar>
            </w:r>
            <w:bookmarkStart w:id="1" w:name="Text7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"/>
          </w:p>
        </w:tc>
        <w:tc>
          <w:tcPr>
            <w:tcW w:w="4596" w:type="dxa"/>
            <w:gridSpan w:val="2"/>
            <w:vMerge/>
          </w:tcPr>
          <w:p w14:paraId="4D6B26B5" w14:textId="77777777" w:rsidR="00FD58D0" w:rsidRDefault="00FD58D0" w:rsidP="005D6F5D"/>
        </w:tc>
      </w:tr>
      <w:tr w:rsidR="00A74F58" w14:paraId="16990528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557"/>
        </w:trPr>
        <w:tc>
          <w:tcPr>
            <w:tcW w:w="3286" w:type="dxa"/>
            <w:gridSpan w:val="2"/>
            <w:vAlign w:val="center"/>
          </w:tcPr>
          <w:p w14:paraId="284EE70D" w14:textId="0B451544" w:rsidR="00FD58D0" w:rsidRDefault="006B219A" w:rsidP="007D1C6B">
            <w:r>
              <w:t>Male/</w:t>
            </w:r>
            <w:r w:rsidR="007D1C6B">
              <w:t>f</w:t>
            </w:r>
            <w:r>
              <w:t>emale</w:t>
            </w:r>
          </w:p>
        </w:tc>
        <w:tc>
          <w:tcPr>
            <w:tcW w:w="2805" w:type="dxa"/>
            <w:gridSpan w:val="3"/>
            <w:vAlign w:val="center"/>
          </w:tcPr>
          <w:p w14:paraId="7602B8D5" w14:textId="77777777" w:rsidR="00FD58D0" w:rsidRPr="00FD58D0" w:rsidRDefault="00FD58D0" w:rsidP="005D6F5D">
            <w: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4596" w:type="dxa"/>
            <w:gridSpan w:val="2"/>
            <w:vMerge/>
          </w:tcPr>
          <w:p w14:paraId="6179BEC9" w14:textId="77777777" w:rsidR="00FD58D0" w:rsidRDefault="00FD58D0" w:rsidP="005D6F5D"/>
        </w:tc>
      </w:tr>
      <w:tr w:rsidR="00A74F58" w14:paraId="380D8F4E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972"/>
        </w:trPr>
        <w:tc>
          <w:tcPr>
            <w:tcW w:w="3286" w:type="dxa"/>
            <w:gridSpan w:val="2"/>
          </w:tcPr>
          <w:p w14:paraId="076784BC" w14:textId="77777777" w:rsidR="00FD58D0" w:rsidRPr="00FD58D0" w:rsidRDefault="00FD58D0" w:rsidP="005D6F5D">
            <w:pPr>
              <w:rPr>
                <w:i/>
              </w:rPr>
            </w:pPr>
            <w:r w:rsidRPr="00FD58D0">
              <w:rPr>
                <w:rStyle w:val="Emphasis"/>
                <w:i w:val="0"/>
              </w:rPr>
              <w:t>Current address:</w:t>
            </w:r>
          </w:p>
        </w:tc>
        <w:tc>
          <w:tcPr>
            <w:tcW w:w="2805" w:type="dxa"/>
            <w:gridSpan w:val="3"/>
          </w:tcPr>
          <w:p w14:paraId="295BD26D" w14:textId="77777777" w:rsidR="00FD58D0" w:rsidRDefault="00FD58D0" w:rsidP="005D6F5D">
            <w: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4596" w:type="dxa"/>
            <w:gridSpan w:val="2"/>
            <w:vMerge/>
          </w:tcPr>
          <w:p w14:paraId="42A466EE" w14:textId="77777777" w:rsidR="00FD58D0" w:rsidRDefault="00FD58D0" w:rsidP="005D6F5D"/>
        </w:tc>
      </w:tr>
      <w:tr w:rsidR="00A74F58" w14:paraId="7846F3AB" w14:textId="77777777" w:rsidTr="00B965C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79" w:type="dxa"/>
          <w:trHeight w:val="556"/>
        </w:trPr>
        <w:tc>
          <w:tcPr>
            <w:tcW w:w="3286" w:type="dxa"/>
            <w:gridSpan w:val="2"/>
            <w:vAlign w:val="center"/>
          </w:tcPr>
          <w:p w14:paraId="7B3F6AD0" w14:textId="77777777" w:rsidR="00FD58D0" w:rsidRPr="00FD58D0" w:rsidRDefault="00FD58D0" w:rsidP="005D6F5D">
            <w:pPr>
              <w:rPr>
                <w:rStyle w:val="Emphasis"/>
                <w:i w:val="0"/>
              </w:rPr>
            </w:pPr>
            <w:r>
              <w:rPr>
                <w:rStyle w:val="Emphasis"/>
                <w:i w:val="0"/>
              </w:rPr>
              <w:t>Postcode:</w:t>
            </w:r>
          </w:p>
        </w:tc>
        <w:tc>
          <w:tcPr>
            <w:tcW w:w="2805" w:type="dxa"/>
            <w:gridSpan w:val="3"/>
            <w:vAlign w:val="center"/>
          </w:tcPr>
          <w:p w14:paraId="4AF1B8B4" w14:textId="77777777" w:rsidR="00FD58D0" w:rsidRDefault="00FD58D0" w:rsidP="005D6F5D"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4596" w:type="dxa"/>
            <w:gridSpan w:val="2"/>
            <w:vMerge/>
            <w:vAlign w:val="center"/>
          </w:tcPr>
          <w:p w14:paraId="3647B712" w14:textId="77777777" w:rsidR="00FD58D0" w:rsidRDefault="00FD58D0" w:rsidP="005D6F5D"/>
        </w:tc>
      </w:tr>
    </w:tbl>
    <w:p w14:paraId="54FEE7EC" w14:textId="77777777" w:rsidR="00FD58D0" w:rsidRDefault="00FD58D0" w:rsidP="00A74F58"/>
    <w:tbl>
      <w:tblPr>
        <w:tblStyle w:val="TableGrid"/>
        <w:tblW w:w="10687" w:type="dxa"/>
        <w:tblLook w:val="04A0" w:firstRow="1" w:lastRow="0" w:firstColumn="1" w:lastColumn="0" w:noHBand="0" w:noVBand="1"/>
      </w:tblPr>
      <w:tblGrid>
        <w:gridCol w:w="3286"/>
        <w:gridCol w:w="7401"/>
      </w:tblGrid>
      <w:tr w:rsidR="00A74F58" w14:paraId="39F283BC" w14:textId="77777777" w:rsidTr="00A74F58">
        <w:trPr>
          <w:trHeight w:val="557"/>
        </w:trPr>
        <w:tc>
          <w:tcPr>
            <w:tcW w:w="3286" w:type="dxa"/>
            <w:vAlign w:val="center"/>
          </w:tcPr>
          <w:p w14:paraId="52142BDD" w14:textId="1FE00DC4" w:rsidR="00A74F58" w:rsidRDefault="00A74F58" w:rsidP="007D1C6B">
            <w:r>
              <w:t xml:space="preserve">Details of </w:t>
            </w:r>
            <w:r w:rsidR="007D1C6B">
              <w:t>c</w:t>
            </w:r>
            <w:r>
              <w:t>are order:</w:t>
            </w:r>
          </w:p>
        </w:tc>
        <w:tc>
          <w:tcPr>
            <w:tcW w:w="7401" w:type="dxa"/>
            <w:vAlign w:val="center"/>
          </w:tcPr>
          <w:p w14:paraId="6AE3A309" w14:textId="77777777" w:rsidR="00A74F58" w:rsidRDefault="00A74F58" w:rsidP="00A74F58">
            <w:pPr>
              <w:tabs>
                <w:tab w:val="center" w:pos="132"/>
              </w:tabs>
            </w:pPr>
            <w: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2" w:name="Text1"/>
            <w:r>
              <w:instrText xml:space="preserve"> FORMTEXT </w:instrText>
            </w:r>
            <w:r>
              <w:fldChar w:fldCharType="separate"/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fldChar w:fldCharType="end"/>
            </w:r>
            <w:bookmarkEnd w:id="2"/>
          </w:p>
        </w:tc>
      </w:tr>
      <w:tr w:rsidR="00A74F58" w14:paraId="761CBD61" w14:textId="77777777" w:rsidTr="00A74F58">
        <w:trPr>
          <w:trHeight w:val="794"/>
        </w:trPr>
        <w:tc>
          <w:tcPr>
            <w:tcW w:w="3286" w:type="dxa"/>
            <w:vAlign w:val="center"/>
          </w:tcPr>
          <w:p w14:paraId="27B499B1" w14:textId="5B960445" w:rsidR="00A74F58" w:rsidRDefault="00A74F58" w:rsidP="007D1C6B">
            <w:r w:rsidRPr="00423EA8">
              <w:t xml:space="preserve">Social Worker name &amp; contact </w:t>
            </w:r>
            <w:r w:rsidR="007D1C6B">
              <w:t>d</w:t>
            </w:r>
            <w:r w:rsidRPr="00423EA8">
              <w:t>etails</w:t>
            </w:r>
            <w:r>
              <w:t>:</w:t>
            </w:r>
          </w:p>
        </w:tc>
        <w:tc>
          <w:tcPr>
            <w:tcW w:w="7401" w:type="dxa"/>
            <w:vAlign w:val="center"/>
          </w:tcPr>
          <w:p w14:paraId="5678DF56" w14:textId="77777777" w:rsidR="00A74F58" w:rsidRDefault="00A74F58" w:rsidP="00C274F7"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3" w:name="Text2"/>
            <w:r>
              <w:instrText xml:space="preserve"> FORMTEXT </w:instrText>
            </w:r>
            <w:r>
              <w:fldChar w:fldCharType="separate"/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t> </w:t>
            </w:r>
            <w:r>
              <w:fldChar w:fldCharType="end"/>
            </w:r>
            <w:bookmarkEnd w:id="3"/>
          </w:p>
        </w:tc>
      </w:tr>
      <w:tr w:rsidR="00A74F58" w14:paraId="7166DC73" w14:textId="77777777" w:rsidTr="00A74F58">
        <w:trPr>
          <w:trHeight w:val="794"/>
        </w:trPr>
        <w:tc>
          <w:tcPr>
            <w:tcW w:w="3286" w:type="dxa"/>
            <w:vAlign w:val="center"/>
          </w:tcPr>
          <w:p w14:paraId="479A3BF5" w14:textId="77777777" w:rsidR="00A74F58" w:rsidRDefault="00A74F58" w:rsidP="00C274F7">
            <w:r w:rsidRPr="0097388D">
              <w:t>Profe</w:t>
            </w:r>
            <w:bookmarkStart w:id="4" w:name="Text8"/>
            <w:r>
              <w:t>ssionals working with the child:</w:t>
            </w:r>
          </w:p>
        </w:tc>
        <w:tc>
          <w:tcPr>
            <w:tcW w:w="7401" w:type="dxa"/>
            <w:vAlign w:val="center"/>
          </w:tcPr>
          <w:p w14:paraId="02FAFA74" w14:textId="77777777" w:rsidR="00A74F58" w:rsidRDefault="00A74F58" w:rsidP="00A74F58">
            <w: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"/>
          </w:p>
        </w:tc>
      </w:tr>
    </w:tbl>
    <w:p w14:paraId="0E86833A" w14:textId="77777777" w:rsidR="00A74F58" w:rsidRDefault="00A74F58">
      <w:r>
        <w:br w:type="page"/>
      </w:r>
    </w:p>
    <w:tbl>
      <w:tblPr>
        <w:tblStyle w:val="TableGrid"/>
        <w:tblW w:w="10694" w:type="dxa"/>
        <w:tblLook w:val="04A0" w:firstRow="1" w:lastRow="0" w:firstColumn="1" w:lastColumn="0" w:noHBand="0" w:noVBand="1"/>
      </w:tblPr>
      <w:tblGrid>
        <w:gridCol w:w="3286"/>
        <w:gridCol w:w="7408"/>
      </w:tblGrid>
      <w:tr w:rsidR="00C15AF0" w14:paraId="481BA778" w14:textId="77777777" w:rsidTr="00E73B4A">
        <w:trPr>
          <w:trHeight w:val="557"/>
        </w:trPr>
        <w:tc>
          <w:tcPr>
            <w:tcW w:w="3286" w:type="dxa"/>
            <w:vAlign w:val="center"/>
          </w:tcPr>
          <w:p w14:paraId="5964FBC5" w14:textId="70D499D0" w:rsidR="00A74F58" w:rsidRDefault="00A74F58" w:rsidP="00B9112F">
            <w:r w:rsidRPr="007F68E6">
              <w:lastRenderedPageBreak/>
              <w:t>CSE</w:t>
            </w:r>
            <w:r w:rsidR="0035604D">
              <w:t xml:space="preserve"> MATRIX</w:t>
            </w:r>
            <w:r>
              <w:t xml:space="preserve"> </w:t>
            </w:r>
            <w:r w:rsidR="00B9112F">
              <w:t>r</w:t>
            </w:r>
            <w:r>
              <w:t xml:space="preserve">isk and </w:t>
            </w:r>
            <w:r w:rsidR="00B9112F">
              <w:t>d</w:t>
            </w:r>
            <w:r>
              <w:t xml:space="preserve">ate </w:t>
            </w:r>
            <w:r w:rsidR="00B9112F">
              <w:t>c</w:t>
            </w:r>
            <w:r>
              <w:t xml:space="preserve">ompleted: </w:t>
            </w:r>
          </w:p>
        </w:tc>
        <w:tc>
          <w:tcPr>
            <w:tcW w:w="7408" w:type="dxa"/>
            <w:vAlign w:val="center"/>
          </w:tcPr>
          <w:p w14:paraId="121B9B25" w14:textId="77777777" w:rsidR="00A74F58" w:rsidRDefault="00A74F58" w:rsidP="005D6F5D">
            <w: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C15AF0" w14:paraId="26EE6E56" w14:textId="77777777" w:rsidTr="00E73B4A">
        <w:trPr>
          <w:trHeight w:val="1145"/>
        </w:trPr>
        <w:tc>
          <w:tcPr>
            <w:tcW w:w="3286" w:type="dxa"/>
            <w:vAlign w:val="center"/>
          </w:tcPr>
          <w:p w14:paraId="67F475F1" w14:textId="715A878E" w:rsidR="00A74F58" w:rsidRDefault="0035604D" w:rsidP="005D6F5D">
            <w:r>
              <w:t xml:space="preserve">Provide evidence and the date of the </w:t>
            </w:r>
            <w:r w:rsidR="00997642">
              <w:t xml:space="preserve">CSE </w:t>
            </w:r>
            <w:r>
              <w:t>incidents/evidence to support risk:</w:t>
            </w:r>
          </w:p>
        </w:tc>
        <w:tc>
          <w:tcPr>
            <w:tcW w:w="7408" w:type="dxa"/>
            <w:vAlign w:val="center"/>
          </w:tcPr>
          <w:p w14:paraId="285D861A" w14:textId="77777777" w:rsidR="00A74F58" w:rsidRDefault="00A74F58" w:rsidP="005D6F5D">
            <w: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14:paraId="240B9962" w14:textId="77777777" w:rsidR="00A74F58" w:rsidRDefault="00A74F58" w:rsidP="00C274F7"/>
    <w:tbl>
      <w:tblPr>
        <w:tblStyle w:val="TableGrid"/>
        <w:tblW w:w="10677" w:type="dxa"/>
        <w:tblLook w:val="04A0" w:firstRow="1" w:lastRow="0" w:firstColumn="1" w:lastColumn="0" w:noHBand="0" w:noVBand="1"/>
      </w:tblPr>
      <w:tblGrid>
        <w:gridCol w:w="2132"/>
        <w:gridCol w:w="742"/>
        <w:gridCol w:w="7803"/>
      </w:tblGrid>
      <w:tr w:rsidR="006667E0" w14:paraId="46942605" w14:textId="77777777" w:rsidTr="00E73B4A">
        <w:trPr>
          <w:trHeight w:val="562"/>
        </w:trPr>
        <w:tc>
          <w:tcPr>
            <w:tcW w:w="2132" w:type="dxa"/>
            <w:vMerge w:val="restart"/>
            <w:vAlign w:val="center"/>
          </w:tcPr>
          <w:p w14:paraId="6C080AA8" w14:textId="77777777" w:rsidR="00A74F58" w:rsidRDefault="00A74F58" w:rsidP="006667E0">
            <w:pPr>
              <w:jc w:val="center"/>
            </w:pPr>
            <w:r>
              <w:t>Previous home addresses:</w:t>
            </w:r>
          </w:p>
        </w:tc>
        <w:tc>
          <w:tcPr>
            <w:tcW w:w="742" w:type="dxa"/>
            <w:vAlign w:val="center"/>
          </w:tcPr>
          <w:p w14:paraId="0B8DC8DE" w14:textId="77777777" w:rsidR="00A74F58" w:rsidRDefault="00C15AF0" w:rsidP="007E03D5">
            <w:r>
              <w:t>1.</w:t>
            </w:r>
          </w:p>
        </w:tc>
        <w:tc>
          <w:tcPr>
            <w:tcW w:w="7803" w:type="dxa"/>
            <w:vAlign w:val="center"/>
          </w:tcPr>
          <w:p w14:paraId="595FAD9C" w14:textId="77777777" w:rsidR="00A74F58" w:rsidRDefault="008244A3" w:rsidP="007E03D5">
            <w: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5" w:name="Text1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</w:tr>
      <w:tr w:rsidR="006667E0" w14:paraId="3221BDCA" w14:textId="77777777" w:rsidTr="00E73B4A">
        <w:trPr>
          <w:trHeight w:val="562"/>
        </w:trPr>
        <w:tc>
          <w:tcPr>
            <w:tcW w:w="2132" w:type="dxa"/>
            <w:vMerge/>
          </w:tcPr>
          <w:p w14:paraId="3C835A52" w14:textId="77777777" w:rsidR="00A74F58" w:rsidRDefault="00A74F58" w:rsidP="00C274F7"/>
        </w:tc>
        <w:tc>
          <w:tcPr>
            <w:tcW w:w="742" w:type="dxa"/>
            <w:vAlign w:val="center"/>
          </w:tcPr>
          <w:p w14:paraId="162CC0BA" w14:textId="77777777" w:rsidR="00A74F58" w:rsidRDefault="00C15AF0" w:rsidP="007E03D5">
            <w:r>
              <w:t>2.</w:t>
            </w:r>
          </w:p>
        </w:tc>
        <w:tc>
          <w:tcPr>
            <w:tcW w:w="7803" w:type="dxa"/>
            <w:vAlign w:val="center"/>
          </w:tcPr>
          <w:p w14:paraId="4DEA573E" w14:textId="77777777" w:rsidR="00A74F58" w:rsidRDefault="008244A3" w:rsidP="007E03D5">
            <w: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6" w:name="Text1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"/>
          </w:p>
        </w:tc>
      </w:tr>
      <w:tr w:rsidR="006667E0" w14:paraId="68CE49DF" w14:textId="77777777" w:rsidTr="00E73B4A">
        <w:trPr>
          <w:trHeight w:val="562"/>
        </w:trPr>
        <w:tc>
          <w:tcPr>
            <w:tcW w:w="2132" w:type="dxa"/>
            <w:vMerge/>
          </w:tcPr>
          <w:p w14:paraId="537AC72C" w14:textId="77777777" w:rsidR="00A74F58" w:rsidRDefault="00A74F58" w:rsidP="00C274F7"/>
        </w:tc>
        <w:tc>
          <w:tcPr>
            <w:tcW w:w="742" w:type="dxa"/>
            <w:vAlign w:val="center"/>
          </w:tcPr>
          <w:p w14:paraId="2837C631" w14:textId="77777777" w:rsidR="00A74F58" w:rsidRDefault="00C15AF0" w:rsidP="007E03D5">
            <w:r>
              <w:t>3.</w:t>
            </w:r>
          </w:p>
        </w:tc>
        <w:tc>
          <w:tcPr>
            <w:tcW w:w="7803" w:type="dxa"/>
            <w:vAlign w:val="center"/>
          </w:tcPr>
          <w:p w14:paraId="7EBB0C28" w14:textId="77777777" w:rsidR="00A74F58" w:rsidRDefault="008244A3" w:rsidP="007E03D5">
            <w: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7" w:name="Text1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"/>
          </w:p>
        </w:tc>
      </w:tr>
    </w:tbl>
    <w:p w14:paraId="4CF4ED37" w14:textId="77777777" w:rsidR="00A74F58" w:rsidRDefault="00A74F58" w:rsidP="00C274F7"/>
    <w:tbl>
      <w:tblPr>
        <w:tblStyle w:val="TableGrid"/>
        <w:tblW w:w="10694" w:type="dxa"/>
        <w:tblLook w:val="04A0" w:firstRow="1" w:lastRow="0" w:firstColumn="1" w:lastColumn="0" w:noHBand="0" w:noVBand="1"/>
      </w:tblPr>
      <w:tblGrid>
        <w:gridCol w:w="2132"/>
        <w:gridCol w:w="742"/>
        <w:gridCol w:w="7820"/>
      </w:tblGrid>
      <w:tr w:rsidR="008244A3" w14:paraId="4233C5B6" w14:textId="77777777" w:rsidTr="00E73B4A">
        <w:trPr>
          <w:trHeight w:val="585"/>
        </w:trPr>
        <w:tc>
          <w:tcPr>
            <w:tcW w:w="2132" w:type="dxa"/>
            <w:vMerge w:val="restart"/>
            <w:vAlign w:val="center"/>
          </w:tcPr>
          <w:p w14:paraId="6B3D44D3" w14:textId="76A7CBB6" w:rsidR="008244A3" w:rsidRDefault="008244A3" w:rsidP="00B9112F">
            <w:pPr>
              <w:jc w:val="center"/>
            </w:pPr>
            <w:r>
              <w:t>School/</w:t>
            </w:r>
            <w:r w:rsidR="00B9112F">
              <w:t>e</w:t>
            </w:r>
            <w:r>
              <w:t xml:space="preserve">ducational </w:t>
            </w:r>
            <w:r w:rsidR="00B9112F">
              <w:t>e</w:t>
            </w:r>
            <w:r>
              <w:t>stablishment attended:</w:t>
            </w:r>
          </w:p>
        </w:tc>
        <w:tc>
          <w:tcPr>
            <w:tcW w:w="742" w:type="dxa"/>
            <w:vAlign w:val="center"/>
          </w:tcPr>
          <w:p w14:paraId="2886376F" w14:textId="77777777" w:rsidR="008244A3" w:rsidRDefault="008244A3" w:rsidP="007E03D5">
            <w:r>
              <w:t>1.</w:t>
            </w:r>
          </w:p>
        </w:tc>
        <w:tc>
          <w:tcPr>
            <w:tcW w:w="7820" w:type="dxa"/>
            <w:vAlign w:val="center"/>
          </w:tcPr>
          <w:p w14:paraId="40095CA4" w14:textId="77777777" w:rsidR="008244A3" w:rsidRDefault="008244A3" w:rsidP="007E03D5">
            <w: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8244A3" w14:paraId="24C59A02" w14:textId="77777777" w:rsidTr="00E73B4A">
        <w:trPr>
          <w:trHeight w:val="562"/>
        </w:trPr>
        <w:tc>
          <w:tcPr>
            <w:tcW w:w="2132" w:type="dxa"/>
            <w:vMerge/>
          </w:tcPr>
          <w:p w14:paraId="5734B18E" w14:textId="77777777" w:rsidR="008244A3" w:rsidRDefault="008244A3" w:rsidP="005D6F5D"/>
        </w:tc>
        <w:tc>
          <w:tcPr>
            <w:tcW w:w="742" w:type="dxa"/>
            <w:vAlign w:val="center"/>
          </w:tcPr>
          <w:p w14:paraId="1B8C77A5" w14:textId="77777777" w:rsidR="008244A3" w:rsidRDefault="008244A3" w:rsidP="007E03D5">
            <w:r>
              <w:t>2.</w:t>
            </w:r>
          </w:p>
        </w:tc>
        <w:tc>
          <w:tcPr>
            <w:tcW w:w="7820" w:type="dxa"/>
            <w:vAlign w:val="center"/>
          </w:tcPr>
          <w:p w14:paraId="76D6AD5C" w14:textId="77777777" w:rsidR="008244A3" w:rsidRDefault="008244A3" w:rsidP="007E03D5">
            <w: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8244A3" w14:paraId="53DBB3E3" w14:textId="77777777" w:rsidTr="00E73B4A">
        <w:trPr>
          <w:trHeight w:val="562"/>
        </w:trPr>
        <w:tc>
          <w:tcPr>
            <w:tcW w:w="2132" w:type="dxa"/>
            <w:vMerge/>
          </w:tcPr>
          <w:p w14:paraId="4BB214AB" w14:textId="77777777" w:rsidR="008244A3" w:rsidRDefault="008244A3" w:rsidP="005D6F5D"/>
        </w:tc>
        <w:tc>
          <w:tcPr>
            <w:tcW w:w="742" w:type="dxa"/>
            <w:vAlign w:val="center"/>
          </w:tcPr>
          <w:p w14:paraId="09CFCB14" w14:textId="77777777" w:rsidR="008244A3" w:rsidRDefault="008244A3" w:rsidP="007E03D5">
            <w:r>
              <w:t>3.</w:t>
            </w:r>
          </w:p>
        </w:tc>
        <w:tc>
          <w:tcPr>
            <w:tcW w:w="7820" w:type="dxa"/>
            <w:vAlign w:val="center"/>
          </w:tcPr>
          <w:p w14:paraId="03AE6169" w14:textId="77777777" w:rsidR="008244A3" w:rsidRDefault="008244A3" w:rsidP="007E03D5">
            <w: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14:paraId="2E90F4E4" w14:textId="77777777" w:rsidR="008244A3" w:rsidRDefault="008244A3"/>
    <w:tbl>
      <w:tblPr>
        <w:tblStyle w:val="TableGrid"/>
        <w:tblW w:w="10694" w:type="dxa"/>
        <w:tblLook w:val="04A0" w:firstRow="1" w:lastRow="0" w:firstColumn="1" w:lastColumn="0" w:noHBand="0" w:noVBand="1"/>
      </w:tblPr>
      <w:tblGrid>
        <w:gridCol w:w="2874"/>
        <w:gridCol w:w="7803"/>
        <w:gridCol w:w="17"/>
      </w:tblGrid>
      <w:tr w:rsidR="00E73B4A" w14:paraId="4771D04D" w14:textId="77777777" w:rsidTr="00E73B4A">
        <w:trPr>
          <w:trHeight w:val="2279"/>
        </w:trPr>
        <w:tc>
          <w:tcPr>
            <w:tcW w:w="2874" w:type="dxa"/>
            <w:vAlign w:val="center"/>
          </w:tcPr>
          <w:p w14:paraId="0A0F981D" w14:textId="77777777" w:rsidR="008244A3" w:rsidRDefault="008244A3" w:rsidP="007E03D5">
            <w:r w:rsidRPr="007F68E6">
              <w:t>Previous Missing From Home incident summary</w:t>
            </w:r>
            <w:r>
              <w:t>:</w:t>
            </w:r>
          </w:p>
        </w:tc>
        <w:tc>
          <w:tcPr>
            <w:tcW w:w="7820" w:type="dxa"/>
            <w:gridSpan w:val="2"/>
            <w:vAlign w:val="center"/>
          </w:tcPr>
          <w:p w14:paraId="134B3661" w14:textId="77777777" w:rsidR="008244A3" w:rsidRDefault="00AE043B" w:rsidP="007E03D5">
            <w: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8" w:name="Text1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C1134E" w14:paraId="3CAAED24" w14:textId="77777777" w:rsidTr="00C1134E">
        <w:trPr>
          <w:gridAfter w:val="1"/>
          <w:wAfter w:w="17" w:type="dxa"/>
          <w:trHeight w:val="1005"/>
        </w:trPr>
        <w:tc>
          <w:tcPr>
            <w:tcW w:w="2874" w:type="dxa"/>
            <w:vAlign w:val="center"/>
          </w:tcPr>
          <w:p w14:paraId="7450E220" w14:textId="5BD5D493" w:rsidR="00C1134E" w:rsidRDefault="00C1134E" w:rsidP="00B9112F">
            <w:pPr>
              <w:spacing w:before="20" w:line="240" w:lineRule="exact"/>
              <w:ind w:right="-122"/>
            </w:pPr>
            <w:r>
              <w:t>Previous locations found: (</w:t>
            </w:r>
            <w:r w:rsidR="007D1C6B">
              <w:t xml:space="preserve">Provide all recent information </w:t>
            </w:r>
            <w:r>
              <w:t xml:space="preserve">– </w:t>
            </w:r>
            <w:r w:rsidR="00B9112F">
              <w:t>l</w:t>
            </w:r>
            <w:r>
              <w:t>ist all locations)</w:t>
            </w:r>
          </w:p>
        </w:tc>
        <w:tc>
          <w:tcPr>
            <w:tcW w:w="7803" w:type="dxa"/>
            <w:vAlign w:val="center"/>
          </w:tcPr>
          <w:p w14:paraId="5DFFE2C1" w14:textId="77777777" w:rsidR="00C1134E" w:rsidRDefault="00C1134E" w:rsidP="00B9112F">
            <w: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bookmarkStart w:id="9" w:name="Text3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"/>
          </w:p>
        </w:tc>
      </w:tr>
      <w:tr w:rsidR="00C1134E" w14:paraId="37D7BAF7" w14:textId="77777777" w:rsidTr="00C1134E">
        <w:trPr>
          <w:gridAfter w:val="1"/>
          <w:wAfter w:w="17" w:type="dxa"/>
          <w:trHeight w:val="1411"/>
        </w:trPr>
        <w:tc>
          <w:tcPr>
            <w:tcW w:w="2874" w:type="dxa"/>
            <w:vAlign w:val="center"/>
          </w:tcPr>
          <w:p w14:paraId="762A796D" w14:textId="4AB85E33" w:rsidR="00C1134E" w:rsidRDefault="00B9112F" w:rsidP="00B9112F">
            <w:pPr>
              <w:spacing w:before="20" w:line="240" w:lineRule="exact"/>
              <w:ind w:right="-122"/>
            </w:pPr>
            <w:r>
              <w:t>Any s</w:t>
            </w:r>
            <w:r w:rsidR="00C1134E" w:rsidRPr="00265AFE">
              <w:t>ignificant dates – example birthdays of parents</w:t>
            </w:r>
            <w:r w:rsidR="00C1134E">
              <w:t>/</w:t>
            </w:r>
            <w:r w:rsidR="00C1134E" w:rsidRPr="00265AFE">
              <w:t>deaths etc</w:t>
            </w:r>
          </w:p>
        </w:tc>
        <w:tc>
          <w:tcPr>
            <w:tcW w:w="7803" w:type="dxa"/>
            <w:vAlign w:val="center"/>
          </w:tcPr>
          <w:p w14:paraId="56814242" w14:textId="77777777" w:rsidR="00C1134E" w:rsidRDefault="00C1134E" w:rsidP="00B9112F">
            <w:r>
              <w:fldChar w:fldCharType="begin">
                <w:ffData>
                  <w:name w:val="Text38"/>
                  <w:enabled/>
                  <w:calcOnExit w:val="0"/>
                  <w:textInput/>
                </w:ffData>
              </w:fldChar>
            </w:r>
            <w:bookmarkStart w:id="10" w:name="Text3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"/>
          </w:p>
        </w:tc>
      </w:tr>
      <w:tr w:rsidR="00C1134E" w14:paraId="4CC74333" w14:textId="77777777" w:rsidTr="00C1134E">
        <w:trPr>
          <w:gridAfter w:val="1"/>
          <w:wAfter w:w="17" w:type="dxa"/>
          <w:trHeight w:val="879"/>
        </w:trPr>
        <w:tc>
          <w:tcPr>
            <w:tcW w:w="2874" w:type="dxa"/>
            <w:vAlign w:val="center"/>
          </w:tcPr>
          <w:p w14:paraId="6A2C592A" w14:textId="77777777" w:rsidR="00C1134E" w:rsidRPr="00265AFE" w:rsidRDefault="00C1134E" w:rsidP="00B9112F">
            <w:pPr>
              <w:spacing w:before="20" w:line="240" w:lineRule="exact"/>
              <w:ind w:right="-122"/>
            </w:pPr>
            <w:r w:rsidRPr="00265AFE">
              <w:t>S</w:t>
            </w:r>
            <w:r>
              <w:t xml:space="preserve">ignificant places of interest  </w:t>
            </w:r>
          </w:p>
        </w:tc>
        <w:tc>
          <w:tcPr>
            <w:tcW w:w="7803" w:type="dxa"/>
            <w:vAlign w:val="center"/>
          </w:tcPr>
          <w:p w14:paraId="42658C61" w14:textId="77777777" w:rsidR="00C1134E" w:rsidRDefault="00C1134E" w:rsidP="00B9112F">
            <w:r>
              <w:fldChar w:fldCharType="begin">
                <w:ffData>
                  <w:name w:val="Text39"/>
                  <w:enabled/>
                  <w:calcOnExit w:val="0"/>
                  <w:textInput/>
                </w:ffData>
              </w:fldChar>
            </w:r>
            <w:bookmarkStart w:id="11" w:name="Text3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"/>
          </w:p>
        </w:tc>
      </w:tr>
      <w:tr w:rsidR="00997642" w14:paraId="50B44F35" w14:textId="77777777" w:rsidTr="00B9112F">
        <w:trPr>
          <w:trHeight w:val="655"/>
        </w:trPr>
        <w:tc>
          <w:tcPr>
            <w:tcW w:w="2874" w:type="dxa"/>
            <w:vAlign w:val="center"/>
          </w:tcPr>
          <w:p w14:paraId="576DEF7F" w14:textId="77777777" w:rsidR="00997642" w:rsidRDefault="00997642" w:rsidP="00B9112F">
            <w:r>
              <w:t>Habits:</w:t>
            </w:r>
          </w:p>
        </w:tc>
        <w:tc>
          <w:tcPr>
            <w:tcW w:w="7820" w:type="dxa"/>
            <w:gridSpan w:val="2"/>
            <w:vAlign w:val="center"/>
          </w:tcPr>
          <w:p w14:paraId="2F89B367" w14:textId="77777777" w:rsidR="00997642" w:rsidRDefault="00997642" w:rsidP="00B9112F">
            <w: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2" w:name="Text1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"/>
          </w:p>
        </w:tc>
      </w:tr>
      <w:tr w:rsidR="00997642" w14:paraId="589FFA0D" w14:textId="77777777" w:rsidTr="00B9112F">
        <w:trPr>
          <w:trHeight w:val="561"/>
        </w:trPr>
        <w:tc>
          <w:tcPr>
            <w:tcW w:w="2874" w:type="dxa"/>
            <w:vAlign w:val="center"/>
          </w:tcPr>
          <w:p w14:paraId="304F8776" w14:textId="77777777" w:rsidR="00997642" w:rsidRDefault="00997642" w:rsidP="00B9112F">
            <w:r>
              <w:t>Hobbies</w:t>
            </w:r>
          </w:p>
        </w:tc>
        <w:tc>
          <w:tcPr>
            <w:tcW w:w="7820" w:type="dxa"/>
            <w:gridSpan w:val="2"/>
            <w:vAlign w:val="center"/>
          </w:tcPr>
          <w:p w14:paraId="760C8039" w14:textId="77777777" w:rsidR="00997642" w:rsidRDefault="00997642" w:rsidP="00B9112F">
            <w: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13" w:name="Text1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"/>
          </w:p>
        </w:tc>
      </w:tr>
    </w:tbl>
    <w:p w14:paraId="1369CCD4" w14:textId="77777777" w:rsidR="008244A3" w:rsidRDefault="008244A3" w:rsidP="00C274F7"/>
    <w:p w14:paraId="7D78137C" w14:textId="4088F19A" w:rsidR="00E1202E" w:rsidRDefault="00E1202E">
      <w:r>
        <w:br w:type="page"/>
      </w:r>
    </w:p>
    <w:p w14:paraId="60A97337" w14:textId="77777777" w:rsidR="00E1202E" w:rsidRDefault="00E1202E" w:rsidP="00C274F7"/>
    <w:tbl>
      <w:tblPr>
        <w:tblStyle w:val="TableGrid"/>
        <w:tblW w:w="10694" w:type="dxa"/>
        <w:tblLook w:val="04A0" w:firstRow="1" w:lastRow="0" w:firstColumn="1" w:lastColumn="0" w:noHBand="0" w:noVBand="1"/>
      </w:tblPr>
      <w:tblGrid>
        <w:gridCol w:w="2874"/>
        <w:gridCol w:w="7820"/>
      </w:tblGrid>
      <w:tr w:rsidR="00E1202E" w14:paraId="080A87D7" w14:textId="77777777" w:rsidTr="00E1202E">
        <w:trPr>
          <w:trHeight w:val="1089"/>
        </w:trPr>
        <w:tc>
          <w:tcPr>
            <w:tcW w:w="2874" w:type="dxa"/>
            <w:vAlign w:val="center"/>
          </w:tcPr>
          <w:p w14:paraId="5D83E866" w14:textId="77777777" w:rsidR="00E1202E" w:rsidRDefault="00E1202E" w:rsidP="00B9112F">
            <w:r>
              <w:t>GP name and address:</w:t>
            </w:r>
          </w:p>
        </w:tc>
        <w:tc>
          <w:tcPr>
            <w:tcW w:w="7820" w:type="dxa"/>
            <w:vAlign w:val="center"/>
          </w:tcPr>
          <w:p w14:paraId="2877692C" w14:textId="77777777" w:rsidR="00E1202E" w:rsidRDefault="00E1202E" w:rsidP="00B9112F">
            <w: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14" w:name="Text1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4"/>
          </w:p>
        </w:tc>
      </w:tr>
      <w:tr w:rsidR="00E73B4A" w14:paraId="62D0F897" w14:textId="77777777" w:rsidTr="00E1202E">
        <w:trPr>
          <w:trHeight w:val="561"/>
        </w:trPr>
        <w:tc>
          <w:tcPr>
            <w:tcW w:w="2874" w:type="dxa"/>
            <w:vAlign w:val="center"/>
          </w:tcPr>
          <w:p w14:paraId="373E31E8" w14:textId="77777777" w:rsidR="007E03D5" w:rsidRDefault="007E03D5" w:rsidP="007E03D5">
            <w:r>
              <w:t>Health condition(s):</w:t>
            </w:r>
          </w:p>
        </w:tc>
        <w:tc>
          <w:tcPr>
            <w:tcW w:w="7820" w:type="dxa"/>
            <w:vAlign w:val="center"/>
          </w:tcPr>
          <w:p w14:paraId="680D570A" w14:textId="77777777" w:rsidR="007E03D5" w:rsidRDefault="007D30EB" w:rsidP="007E03D5">
            <w: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15" w:name="Text1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5"/>
          </w:p>
        </w:tc>
      </w:tr>
      <w:tr w:rsidR="00E1202E" w14:paraId="6F291AF3" w14:textId="77777777" w:rsidTr="00E1202E">
        <w:trPr>
          <w:trHeight w:val="561"/>
        </w:trPr>
        <w:tc>
          <w:tcPr>
            <w:tcW w:w="2874" w:type="dxa"/>
            <w:vAlign w:val="center"/>
          </w:tcPr>
          <w:p w14:paraId="1516A763" w14:textId="77777777" w:rsidR="00E1202E" w:rsidRDefault="00E1202E" w:rsidP="00B9112F">
            <w:r>
              <w:t>Medication required:</w:t>
            </w:r>
          </w:p>
        </w:tc>
        <w:tc>
          <w:tcPr>
            <w:tcW w:w="7820" w:type="dxa"/>
            <w:vAlign w:val="center"/>
          </w:tcPr>
          <w:p w14:paraId="21204CA5" w14:textId="77777777" w:rsidR="00E1202E" w:rsidRDefault="00E1202E" w:rsidP="00B9112F">
            <w: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16" w:name="Text1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6"/>
          </w:p>
        </w:tc>
      </w:tr>
    </w:tbl>
    <w:p w14:paraId="6F76D9C6" w14:textId="77777777" w:rsidR="007D30EB" w:rsidRDefault="007D30EB"/>
    <w:tbl>
      <w:tblPr>
        <w:tblStyle w:val="TableGrid"/>
        <w:tblW w:w="10694" w:type="dxa"/>
        <w:tblLook w:val="04A0" w:firstRow="1" w:lastRow="0" w:firstColumn="1" w:lastColumn="0" w:noHBand="0" w:noVBand="1"/>
      </w:tblPr>
      <w:tblGrid>
        <w:gridCol w:w="2894"/>
        <w:gridCol w:w="7800"/>
      </w:tblGrid>
      <w:tr w:rsidR="00E73B4A" w:rsidRPr="00A80346" w14:paraId="2E6698F9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3D8D84E1" w14:textId="77777777" w:rsidR="007E03D5" w:rsidRDefault="007D30EB" w:rsidP="007D30EB">
            <w:pPr>
              <w:spacing w:before="120" w:after="120" w:line="240" w:lineRule="exact"/>
            </w:pPr>
            <w:r>
              <w:br w:type="page"/>
              <w:t>General description:</w:t>
            </w:r>
          </w:p>
        </w:tc>
        <w:tc>
          <w:tcPr>
            <w:tcW w:w="7800" w:type="dxa"/>
            <w:vAlign w:val="center"/>
          </w:tcPr>
          <w:p w14:paraId="792F80A1" w14:textId="77777777" w:rsidR="007E03D5" w:rsidRPr="00A80346" w:rsidRDefault="007E03D5" w:rsidP="007D30EB">
            <w:pPr>
              <w:spacing w:before="20" w:line="240" w:lineRule="exact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:rsidRPr="00152D35" w14:paraId="55E7622C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3107654B" w14:textId="77777777" w:rsidR="007E03D5" w:rsidRDefault="007D30EB" w:rsidP="007D30EB">
            <w:pPr>
              <w:spacing w:before="120" w:after="120" w:line="240" w:lineRule="exact"/>
            </w:pPr>
            <w:r>
              <w:t>Height:</w:t>
            </w:r>
          </w:p>
        </w:tc>
        <w:tc>
          <w:tcPr>
            <w:tcW w:w="7800" w:type="dxa"/>
            <w:vAlign w:val="center"/>
          </w:tcPr>
          <w:p w14:paraId="03C5CA1D" w14:textId="77777777" w:rsidR="007E03D5" w:rsidRPr="00152D35" w:rsidRDefault="007E03D5" w:rsidP="007D30EB">
            <w:pPr>
              <w:spacing w:before="20" w:line="240" w:lineRule="exact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:rsidRPr="00152D35" w14:paraId="190439A0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28AE0F32" w14:textId="77777777" w:rsidR="007E03D5" w:rsidRDefault="007D30EB" w:rsidP="00071130">
            <w:pPr>
              <w:spacing w:before="120" w:after="120" w:line="240" w:lineRule="exact"/>
            </w:pPr>
            <w:r>
              <w:t>Weight</w:t>
            </w:r>
            <w:r w:rsidR="00071130">
              <w:t>:</w:t>
            </w:r>
          </w:p>
        </w:tc>
        <w:tc>
          <w:tcPr>
            <w:tcW w:w="7800" w:type="dxa"/>
            <w:vAlign w:val="center"/>
          </w:tcPr>
          <w:p w14:paraId="3889C981" w14:textId="77777777" w:rsidR="007E03D5" w:rsidRPr="00152D35" w:rsidRDefault="007E03D5" w:rsidP="007D30EB">
            <w:pPr>
              <w:spacing w:before="20" w:line="240" w:lineRule="exact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:rsidRPr="00152D35" w14:paraId="2D8F9E23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522367D8" w14:textId="77777777" w:rsidR="00071130" w:rsidRDefault="00071130" w:rsidP="00071130">
            <w:pPr>
              <w:spacing w:before="120" w:after="120" w:line="240" w:lineRule="exact"/>
            </w:pPr>
            <w:r>
              <w:t>Build:</w:t>
            </w:r>
          </w:p>
        </w:tc>
        <w:tc>
          <w:tcPr>
            <w:tcW w:w="7800" w:type="dxa"/>
            <w:vAlign w:val="center"/>
          </w:tcPr>
          <w:p w14:paraId="3353B691" w14:textId="77777777" w:rsidR="00071130" w:rsidRDefault="00071130" w:rsidP="007D30EB">
            <w:pPr>
              <w:spacing w:before="20" w:line="240" w:lineRule="exact"/>
            </w:pPr>
            <w: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bookmarkStart w:id="17" w:name="Text6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7"/>
          </w:p>
        </w:tc>
      </w:tr>
      <w:tr w:rsidR="00E73B4A" w:rsidRPr="00A80346" w14:paraId="4F29A11A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79B266CC" w14:textId="672BF306" w:rsidR="007E03D5" w:rsidRDefault="007D30EB" w:rsidP="00B9112F">
            <w:pPr>
              <w:spacing w:before="120" w:after="120" w:line="240" w:lineRule="exact"/>
              <w:ind w:right="-122"/>
            </w:pPr>
            <w:r>
              <w:t xml:space="preserve">Hair </w:t>
            </w:r>
            <w:r w:rsidR="00B9112F">
              <w:t>c</w:t>
            </w:r>
            <w:r>
              <w:t>olour:</w:t>
            </w:r>
          </w:p>
        </w:tc>
        <w:tc>
          <w:tcPr>
            <w:tcW w:w="7800" w:type="dxa"/>
            <w:vAlign w:val="center"/>
          </w:tcPr>
          <w:p w14:paraId="4C1EA841" w14:textId="77777777" w:rsidR="007E03D5" w:rsidRPr="00A80346" w:rsidRDefault="007E03D5" w:rsidP="007D30EB">
            <w:pPr>
              <w:spacing w:before="20" w:line="240" w:lineRule="exact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:rsidRPr="00A80346" w14:paraId="0BBADD55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0B1633F9" w14:textId="77777777" w:rsidR="007D30EB" w:rsidRDefault="007D30EB" w:rsidP="007D30EB">
            <w:pPr>
              <w:spacing w:before="120" w:after="120" w:line="240" w:lineRule="exact"/>
              <w:ind w:right="-122"/>
            </w:pPr>
            <w:r>
              <w:t>Eyes</w:t>
            </w:r>
          </w:p>
        </w:tc>
        <w:tc>
          <w:tcPr>
            <w:tcW w:w="7800" w:type="dxa"/>
            <w:vAlign w:val="center"/>
          </w:tcPr>
          <w:p w14:paraId="6DD47C8B" w14:textId="77777777" w:rsidR="007D30EB" w:rsidRDefault="007D30EB" w:rsidP="007D30EB">
            <w:pPr>
              <w:spacing w:before="20" w:line="240" w:lineRule="exact"/>
            </w:pPr>
            <w: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18" w:name="Text2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8"/>
          </w:p>
        </w:tc>
      </w:tr>
      <w:tr w:rsidR="00E73B4A" w:rsidRPr="00A80346" w14:paraId="700B31C0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1AC9AAAC" w14:textId="77777777" w:rsidR="007D30EB" w:rsidRDefault="007D30EB" w:rsidP="007D30EB">
            <w:pPr>
              <w:spacing w:before="120" w:after="120" w:line="240" w:lineRule="exact"/>
              <w:ind w:right="-122"/>
            </w:pPr>
            <w:r>
              <w:t>Jewellery</w:t>
            </w:r>
          </w:p>
        </w:tc>
        <w:tc>
          <w:tcPr>
            <w:tcW w:w="7800" w:type="dxa"/>
            <w:vAlign w:val="center"/>
          </w:tcPr>
          <w:p w14:paraId="45A54314" w14:textId="77777777" w:rsidR="007D30EB" w:rsidRDefault="007D30EB" w:rsidP="007D30EB">
            <w:pPr>
              <w:spacing w:before="20" w:line="240" w:lineRule="exact"/>
            </w:pPr>
            <w: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19" w:name="Text2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9"/>
          </w:p>
        </w:tc>
      </w:tr>
      <w:tr w:rsidR="00E73B4A" w:rsidRPr="00A80346" w14:paraId="76CA28A9" w14:textId="77777777" w:rsidTr="00E73B4A">
        <w:trPr>
          <w:trHeight w:val="417"/>
        </w:trPr>
        <w:tc>
          <w:tcPr>
            <w:tcW w:w="2894" w:type="dxa"/>
            <w:vAlign w:val="center"/>
          </w:tcPr>
          <w:p w14:paraId="78808AA2" w14:textId="3E632F3A" w:rsidR="007D30EB" w:rsidRDefault="007D30EB" w:rsidP="00B9112F">
            <w:pPr>
              <w:spacing w:before="120" w:after="120" w:line="240" w:lineRule="exact"/>
              <w:ind w:right="-122"/>
            </w:pPr>
            <w:r>
              <w:t xml:space="preserve">General </w:t>
            </w:r>
            <w:r w:rsidR="00B9112F">
              <w:t>a</w:t>
            </w:r>
            <w:r>
              <w:t>ppearance</w:t>
            </w:r>
          </w:p>
        </w:tc>
        <w:tc>
          <w:tcPr>
            <w:tcW w:w="7800" w:type="dxa"/>
            <w:vAlign w:val="center"/>
          </w:tcPr>
          <w:p w14:paraId="76535AAA" w14:textId="77777777" w:rsidR="007D30EB" w:rsidRDefault="007D30EB" w:rsidP="007D30EB">
            <w:pPr>
              <w:spacing w:before="20" w:line="240" w:lineRule="exact"/>
            </w:pPr>
            <w: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20" w:name="Text2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0"/>
          </w:p>
        </w:tc>
      </w:tr>
      <w:tr w:rsidR="00E73B4A" w:rsidRPr="00A80346" w14:paraId="4ABFE264" w14:textId="77777777" w:rsidTr="00E73B4A">
        <w:trPr>
          <w:trHeight w:val="865"/>
        </w:trPr>
        <w:tc>
          <w:tcPr>
            <w:tcW w:w="2894" w:type="dxa"/>
            <w:vAlign w:val="center"/>
          </w:tcPr>
          <w:p w14:paraId="4486D3CE" w14:textId="77777777" w:rsidR="007D30EB" w:rsidRDefault="007D30EB" w:rsidP="007D30EB">
            <w:pPr>
              <w:spacing w:before="120" w:after="120" w:line="240" w:lineRule="exact"/>
              <w:ind w:right="-122"/>
            </w:pPr>
            <w:r>
              <w:t>Distinguishing features:</w:t>
            </w:r>
          </w:p>
          <w:p w14:paraId="03785BC8" w14:textId="77777777" w:rsidR="007D30EB" w:rsidRDefault="007D30EB" w:rsidP="007D30EB">
            <w:pPr>
              <w:spacing w:before="120" w:after="120" w:line="240" w:lineRule="exact"/>
              <w:ind w:right="-122"/>
            </w:pPr>
            <w:r>
              <w:t>(e.g. scars/tattoos)</w:t>
            </w:r>
          </w:p>
        </w:tc>
        <w:tc>
          <w:tcPr>
            <w:tcW w:w="7800" w:type="dxa"/>
            <w:vAlign w:val="center"/>
          </w:tcPr>
          <w:p w14:paraId="3B65C83F" w14:textId="77777777" w:rsidR="007D30EB" w:rsidRDefault="007D30EB" w:rsidP="007D30EB">
            <w:pPr>
              <w:spacing w:before="20" w:line="240" w:lineRule="exact"/>
            </w:pPr>
            <w: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21" w:name="Text2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1"/>
          </w:p>
        </w:tc>
      </w:tr>
      <w:tr w:rsidR="00E73B4A" w:rsidRPr="00A80346" w14:paraId="39DFFD08" w14:textId="77777777" w:rsidTr="00E73B4A">
        <w:trPr>
          <w:trHeight w:val="753"/>
        </w:trPr>
        <w:tc>
          <w:tcPr>
            <w:tcW w:w="10694" w:type="dxa"/>
            <w:gridSpan w:val="2"/>
            <w:vAlign w:val="center"/>
          </w:tcPr>
          <w:p w14:paraId="3E5CF770" w14:textId="483ED0D1" w:rsidR="00843F04" w:rsidRPr="007D1C6B" w:rsidRDefault="00843F04" w:rsidP="00843F04">
            <w:pPr>
              <w:spacing w:before="20" w:line="240" w:lineRule="exact"/>
              <w:rPr>
                <w:sz w:val="22"/>
                <w:szCs w:val="22"/>
              </w:rPr>
            </w:pPr>
            <w:r w:rsidRPr="007D1C6B">
              <w:rPr>
                <w:sz w:val="22"/>
                <w:szCs w:val="22"/>
              </w:rPr>
              <w:t>Distinguishing f</w:t>
            </w:r>
            <w:r w:rsidR="007D1C6B" w:rsidRPr="007D1C6B">
              <w:rPr>
                <w:sz w:val="22"/>
                <w:szCs w:val="22"/>
              </w:rPr>
              <w:t>eatures – tattoos/ birth marks/</w:t>
            </w:r>
            <w:r w:rsidRPr="007D1C6B">
              <w:rPr>
                <w:sz w:val="22"/>
                <w:szCs w:val="22"/>
              </w:rPr>
              <w:t>piercings broken down Feature/what it is/and where it is</w:t>
            </w:r>
          </w:p>
          <w:p w14:paraId="0F8D46C0" w14:textId="51736022" w:rsidR="00843F04" w:rsidRDefault="00843F04" w:rsidP="00843F04">
            <w:pPr>
              <w:spacing w:before="20" w:line="240" w:lineRule="exact"/>
            </w:pPr>
            <w:r w:rsidRPr="007D1C6B">
              <w:rPr>
                <w:sz w:val="22"/>
                <w:szCs w:val="22"/>
              </w:rPr>
              <w:t>(i.e. ear pier</w:t>
            </w:r>
            <w:r w:rsidR="007D1C6B">
              <w:rPr>
                <w:sz w:val="22"/>
                <w:szCs w:val="22"/>
              </w:rPr>
              <w:t>ced/wears a gold stud/both ears</w:t>
            </w:r>
            <w:r w:rsidRPr="007D1C6B">
              <w:rPr>
                <w:sz w:val="22"/>
                <w:szCs w:val="22"/>
              </w:rPr>
              <w:t xml:space="preserve"> OR Tattoo/dragon with heart/top of left leg)</w:t>
            </w:r>
          </w:p>
        </w:tc>
      </w:tr>
      <w:tr w:rsidR="00E1202E" w:rsidRPr="00A80346" w14:paraId="70BF3ABC" w14:textId="77777777" w:rsidTr="00561BD0">
        <w:trPr>
          <w:trHeight w:val="1084"/>
        </w:trPr>
        <w:tc>
          <w:tcPr>
            <w:tcW w:w="10694" w:type="dxa"/>
            <w:gridSpan w:val="2"/>
            <w:vAlign w:val="center"/>
          </w:tcPr>
          <w:p w14:paraId="14A74999" w14:textId="2709C4FD" w:rsidR="00E1202E" w:rsidRPr="007D30EB" w:rsidRDefault="00E1202E" w:rsidP="007D30EB">
            <w:pPr>
              <w:spacing w:before="20" w:line="240" w:lineRule="exact"/>
              <w:rPr>
                <w:sz w:val="22"/>
                <w:szCs w:val="22"/>
              </w:rPr>
            </w:pPr>
            <w:r>
              <w:rPr>
                <w:sz w:val="20"/>
                <w:szCs w:val="20"/>
              </w:rPr>
              <w:fldChar w:fldCharType="begin">
                <w:ffData>
                  <w:name w:val="Text68"/>
                  <w:enabled/>
                  <w:calcOnExit w:val="0"/>
                  <w:textInput/>
                </w:ffData>
              </w:fldChar>
            </w:r>
            <w:bookmarkStart w:id="22" w:name="Text68"/>
            <w:r>
              <w:rPr>
                <w:sz w:val="20"/>
                <w:szCs w:val="20"/>
              </w:rPr>
              <w:instrText xml:space="preserve"> FORMTEXT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noProof/>
                <w:sz w:val="20"/>
                <w:szCs w:val="20"/>
              </w:rPr>
              <w:t> </w:t>
            </w:r>
            <w:r>
              <w:rPr>
                <w:noProof/>
                <w:sz w:val="20"/>
                <w:szCs w:val="20"/>
              </w:rPr>
              <w:t> </w:t>
            </w:r>
            <w:r>
              <w:rPr>
                <w:noProof/>
                <w:sz w:val="20"/>
                <w:szCs w:val="20"/>
              </w:rPr>
              <w:t> </w:t>
            </w:r>
            <w:r>
              <w:rPr>
                <w:noProof/>
                <w:sz w:val="20"/>
                <w:szCs w:val="20"/>
              </w:rPr>
              <w:t> </w:t>
            </w:r>
            <w:r>
              <w:rPr>
                <w:noProof/>
                <w:sz w:val="20"/>
                <w:szCs w:val="20"/>
              </w:rPr>
              <w:t> </w:t>
            </w:r>
            <w:r>
              <w:rPr>
                <w:sz w:val="20"/>
                <w:szCs w:val="20"/>
              </w:rPr>
              <w:fldChar w:fldCharType="end"/>
            </w:r>
            <w:bookmarkEnd w:id="22"/>
          </w:p>
        </w:tc>
      </w:tr>
    </w:tbl>
    <w:p w14:paraId="0B58A0C5" w14:textId="77777777" w:rsidR="00AE043B" w:rsidRDefault="00AE043B" w:rsidP="00C274F7"/>
    <w:tbl>
      <w:tblPr>
        <w:tblStyle w:val="TableGrid"/>
        <w:tblW w:w="10710" w:type="dxa"/>
        <w:tblLook w:val="04A0" w:firstRow="1" w:lastRow="0" w:firstColumn="1" w:lastColumn="0" w:noHBand="0" w:noVBand="1"/>
      </w:tblPr>
      <w:tblGrid>
        <w:gridCol w:w="2452"/>
        <w:gridCol w:w="2226"/>
        <w:gridCol w:w="2273"/>
        <w:gridCol w:w="1049"/>
        <w:gridCol w:w="306"/>
        <w:gridCol w:w="1049"/>
        <w:gridCol w:w="306"/>
        <w:gridCol w:w="1049"/>
      </w:tblGrid>
      <w:tr w:rsidR="00E73B4A" w:rsidRPr="00152D35" w14:paraId="3D0A693A" w14:textId="77777777" w:rsidTr="00FC6521">
        <w:trPr>
          <w:trHeight w:val="417"/>
        </w:trPr>
        <w:tc>
          <w:tcPr>
            <w:tcW w:w="2452" w:type="dxa"/>
            <w:vAlign w:val="center"/>
          </w:tcPr>
          <w:p w14:paraId="621C4A5B" w14:textId="77777777" w:rsidR="00F0345E" w:rsidRDefault="00F0345E" w:rsidP="005D6F5D">
            <w:pPr>
              <w:spacing w:before="120" w:after="120" w:line="240" w:lineRule="exact"/>
            </w:pPr>
            <w:r>
              <w:t>Has the person got any money?</w:t>
            </w:r>
          </w:p>
        </w:tc>
        <w:tc>
          <w:tcPr>
            <w:tcW w:w="2226" w:type="dxa"/>
            <w:vAlign w:val="center"/>
          </w:tcPr>
          <w:p w14:paraId="725D6603" w14:textId="77777777" w:rsidR="00F0345E" w:rsidRPr="00152D35" w:rsidRDefault="00F0345E" w:rsidP="005D6F5D">
            <w:pPr>
              <w:spacing w:before="20" w:line="240" w:lineRule="exact"/>
            </w:pPr>
            <w:r>
              <w:fldChar w:fldCharType="begin">
                <w:ffData>
                  <w:name w:val="Dropdown2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23" w:name="Dropdown2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23"/>
          </w:p>
        </w:tc>
        <w:tc>
          <w:tcPr>
            <w:tcW w:w="2273" w:type="dxa"/>
            <w:vAlign w:val="center"/>
          </w:tcPr>
          <w:p w14:paraId="041F82F2" w14:textId="6790EDAA" w:rsidR="00F0345E" w:rsidRPr="00152D35" w:rsidRDefault="00F0345E" w:rsidP="00B9112F">
            <w:pPr>
              <w:spacing w:before="20" w:line="240" w:lineRule="exact"/>
            </w:pPr>
            <w:r>
              <w:t xml:space="preserve">If so, </w:t>
            </w:r>
            <w:r w:rsidR="00B9112F">
              <w:t>h</w:t>
            </w:r>
            <w:r>
              <w:t>ow much?</w:t>
            </w:r>
          </w:p>
        </w:tc>
        <w:tc>
          <w:tcPr>
            <w:tcW w:w="3757" w:type="dxa"/>
            <w:gridSpan w:val="5"/>
            <w:vAlign w:val="center"/>
          </w:tcPr>
          <w:p w14:paraId="47EF2926" w14:textId="77777777" w:rsidR="00F0345E" w:rsidRPr="00152D35" w:rsidRDefault="00DF00F5" w:rsidP="005D6F5D">
            <w:pPr>
              <w:spacing w:before="20" w:line="240" w:lineRule="exact"/>
            </w:pPr>
            <w:r>
              <w:fldChar w:fldCharType="begin">
                <w:ffData>
                  <w:name w:val="Text25"/>
                  <w:enabled/>
                  <w:calcOnExit w:val="0"/>
                  <w:textInput>
                    <w:type w:val="number"/>
                    <w:format w:val="£#,##0.00;(£#,##0.00)"/>
                  </w:textInput>
                </w:ffData>
              </w:fldChar>
            </w:r>
            <w:bookmarkStart w:id="24" w:name="Text2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4"/>
          </w:p>
        </w:tc>
      </w:tr>
      <w:tr w:rsidR="00E1202E" w:rsidRPr="00A80346" w14:paraId="00598A06" w14:textId="77777777" w:rsidTr="00FC6521">
        <w:trPr>
          <w:trHeight w:val="317"/>
        </w:trPr>
        <w:tc>
          <w:tcPr>
            <w:tcW w:w="2452" w:type="dxa"/>
            <w:vMerge w:val="restart"/>
            <w:vAlign w:val="center"/>
          </w:tcPr>
          <w:p w14:paraId="5373A86A" w14:textId="5D266605" w:rsidR="00E1202E" w:rsidRPr="005D571C" w:rsidRDefault="00E1202E" w:rsidP="00B9112F">
            <w:pPr>
              <w:spacing w:before="120" w:after="120" w:line="240" w:lineRule="exact"/>
              <w:ind w:right="-122"/>
            </w:pPr>
            <w:r w:rsidRPr="005D571C">
              <w:t xml:space="preserve">Has the person </w:t>
            </w:r>
            <w:r w:rsidR="00B9112F">
              <w:t>g</w:t>
            </w:r>
            <w:r w:rsidRPr="005D571C">
              <w:t xml:space="preserve">ot a </w:t>
            </w:r>
            <w:r w:rsidR="00B9112F">
              <w:t>b</w:t>
            </w:r>
            <w:r w:rsidRPr="005D571C">
              <w:t xml:space="preserve">ank </w:t>
            </w:r>
            <w:r w:rsidR="00B9112F">
              <w:t>a</w:t>
            </w:r>
            <w:r w:rsidR="007D1C6B">
              <w:t>ccount</w:t>
            </w:r>
            <w:r w:rsidRPr="005D571C">
              <w:t>:</w:t>
            </w:r>
          </w:p>
        </w:tc>
        <w:tc>
          <w:tcPr>
            <w:tcW w:w="2226" w:type="dxa"/>
            <w:vMerge w:val="restart"/>
            <w:vAlign w:val="center"/>
          </w:tcPr>
          <w:p w14:paraId="1710DC40" w14:textId="77777777" w:rsidR="00E1202E" w:rsidRPr="00A80346" w:rsidRDefault="00E1202E" w:rsidP="005D6F5D">
            <w:pPr>
              <w:spacing w:before="20" w:line="240" w:lineRule="exact"/>
            </w:pPr>
            <w:r>
              <w:fldChar w:fldCharType="begin">
                <w:ffData>
                  <w:name w:val="Dropdown3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25" w:name="Dropdown3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2273" w:type="dxa"/>
            <w:vMerge w:val="restart"/>
            <w:vAlign w:val="center"/>
          </w:tcPr>
          <w:p w14:paraId="7CDE52BF" w14:textId="28744A4F" w:rsidR="00E1202E" w:rsidRPr="00A80346" w:rsidRDefault="00E1202E" w:rsidP="005D6F5D">
            <w:pPr>
              <w:spacing w:before="20" w:line="240" w:lineRule="exact"/>
            </w:pPr>
            <w:r>
              <w:t>Have you got access to this account? (If not who has)</w:t>
            </w:r>
          </w:p>
        </w:tc>
        <w:bookmarkEnd w:id="25"/>
        <w:tc>
          <w:tcPr>
            <w:tcW w:w="3757" w:type="dxa"/>
            <w:gridSpan w:val="5"/>
            <w:vAlign w:val="center"/>
          </w:tcPr>
          <w:p w14:paraId="78195EDF" w14:textId="6BFF454B" w:rsidR="00E1202E" w:rsidRPr="00A80346" w:rsidRDefault="00E1202E" w:rsidP="005D6F5D">
            <w:pPr>
              <w:spacing w:before="20" w:line="240" w:lineRule="exact"/>
            </w:pPr>
            <w:r>
              <w:fldChar w:fldCharType="begin">
                <w:ffData>
                  <w:name w:val="Dropdown6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</w:tr>
      <w:tr w:rsidR="00E1202E" w:rsidRPr="00A80346" w14:paraId="65BF2D00" w14:textId="77777777" w:rsidTr="00FC6521">
        <w:trPr>
          <w:trHeight w:val="317"/>
        </w:trPr>
        <w:tc>
          <w:tcPr>
            <w:tcW w:w="2452" w:type="dxa"/>
            <w:vMerge/>
            <w:vAlign w:val="center"/>
          </w:tcPr>
          <w:p w14:paraId="1EC180E1" w14:textId="77777777" w:rsidR="00E1202E" w:rsidRPr="005D571C" w:rsidRDefault="00E1202E" w:rsidP="00EA4E8D">
            <w:pPr>
              <w:spacing w:before="120" w:after="120" w:line="240" w:lineRule="exact"/>
              <w:ind w:right="-122"/>
            </w:pPr>
          </w:p>
        </w:tc>
        <w:tc>
          <w:tcPr>
            <w:tcW w:w="2226" w:type="dxa"/>
            <w:vMerge/>
            <w:vAlign w:val="center"/>
          </w:tcPr>
          <w:p w14:paraId="0079E779" w14:textId="77777777" w:rsidR="00E1202E" w:rsidRDefault="00E1202E" w:rsidP="005D6F5D">
            <w:pPr>
              <w:spacing w:before="20" w:line="240" w:lineRule="exact"/>
            </w:pPr>
          </w:p>
        </w:tc>
        <w:tc>
          <w:tcPr>
            <w:tcW w:w="2273" w:type="dxa"/>
            <w:vMerge/>
            <w:vAlign w:val="center"/>
          </w:tcPr>
          <w:p w14:paraId="5FB1B51E" w14:textId="77777777" w:rsidR="00E1202E" w:rsidRDefault="00E1202E" w:rsidP="005D6F5D">
            <w:pPr>
              <w:spacing w:before="20" w:line="240" w:lineRule="exact"/>
            </w:pPr>
          </w:p>
        </w:tc>
        <w:tc>
          <w:tcPr>
            <w:tcW w:w="3757" w:type="dxa"/>
            <w:gridSpan w:val="5"/>
            <w:vAlign w:val="center"/>
          </w:tcPr>
          <w:p w14:paraId="3F7E2787" w14:textId="26D4ABF7" w:rsidR="00E1202E" w:rsidRDefault="00E1202E" w:rsidP="005D6F5D">
            <w:pPr>
              <w:spacing w:before="20" w:line="240" w:lineRule="exact"/>
            </w:pPr>
            <w:r>
              <w:fldChar w:fldCharType="begin">
                <w:ffData>
                  <w:name w:val="Text72"/>
                  <w:enabled/>
                  <w:calcOnExit w:val="0"/>
                  <w:textInput/>
                </w:ffData>
              </w:fldChar>
            </w:r>
            <w:bookmarkStart w:id="26" w:name="Text7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6"/>
          </w:p>
        </w:tc>
      </w:tr>
      <w:tr w:rsidR="00FC6521" w:rsidRPr="00A80346" w14:paraId="17A64745" w14:textId="77777777" w:rsidTr="00FC6521">
        <w:trPr>
          <w:trHeight w:val="417"/>
        </w:trPr>
        <w:tc>
          <w:tcPr>
            <w:tcW w:w="2452" w:type="dxa"/>
            <w:vAlign w:val="center"/>
          </w:tcPr>
          <w:p w14:paraId="1462BC49" w14:textId="6108E7D3" w:rsidR="00FC6521" w:rsidRPr="005D571C" w:rsidRDefault="00FC6521" w:rsidP="00EA4E8D">
            <w:pPr>
              <w:spacing w:before="120" w:after="120" w:line="240" w:lineRule="exact"/>
              <w:ind w:right="-122"/>
            </w:pPr>
            <w:r>
              <w:t>Name of bank:</w:t>
            </w:r>
          </w:p>
        </w:tc>
        <w:tc>
          <w:tcPr>
            <w:tcW w:w="2226" w:type="dxa"/>
            <w:vAlign w:val="center"/>
          </w:tcPr>
          <w:p w14:paraId="2ADDFD2F" w14:textId="204D7FDD" w:rsidR="00FC6521" w:rsidRDefault="00FC6521" w:rsidP="005D6F5D">
            <w:pPr>
              <w:spacing w:before="20" w:line="240" w:lineRule="exact"/>
            </w:pPr>
            <w:r>
              <w:fldChar w:fldCharType="begin">
                <w:ffData>
                  <w:name w:val="Text69"/>
                  <w:enabled/>
                  <w:calcOnExit w:val="0"/>
                  <w:textInput/>
                </w:ffData>
              </w:fldChar>
            </w:r>
            <w:bookmarkStart w:id="27" w:name="Text6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7"/>
          </w:p>
        </w:tc>
        <w:tc>
          <w:tcPr>
            <w:tcW w:w="2273" w:type="dxa"/>
            <w:vAlign w:val="center"/>
          </w:tcPr>
          <w:p w14:paraId="2146C48D" w14:textId="406FACB5" w:rsidR="00FC6521" w:rsidRDefault="00FC6521" w:rsidP="00B9112F">
            <w:pPr>
              <w:spacing w:line="240" w:lineRule="exact"/>
            </w:pPr>
            <w:r>
              <w:t xml:space="preserve">Sort </w:t>
            </w:r>
            <w:r w:rsidR="00B9112F">
              <w:t>c</w:t>
            </w:r>
            <w:r>
              <w:t>ode</w:t>
            </w:r>
            <w:r w:rsidR="004670D5">
              <w:t>:</w:t>
            </w:r>
          </w:p>
        </w:tc>
        <w:tc>
          <w:tcPr>
            <w:tcW w:w="1049" w:type="dxa"/>
            <w:vAlign w:val="center"/>
          </w:tcPr>
          <w:p w14:paraId="7CE34845" w14:textId="5ED1D293" w:rsidR="00FC6521" w:rsidRPr="00A80346" w:rsidRDefault="00FC6521" w:rsidP="005D6F5D">
            <w:pPr>
              <w:spacing w:before="20" w:line="240" w:lineRule="exact"/>
            </w:pPr>
            <w:r>
              <w:fldChar w:fldCharType="begin">
                <w:ffData>
                  <w:name w:val="Text79"/>
                  <w:enabled/>
                  <w:calcOnExit w:val="0"/>
                  <w:textInput/>
                </w:ffData>
              </w:fldChar>
            </w:r>
            <w:bookmarkStart w:id="28" w:name="Text7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8"/>
          </w:p>
        </w:tc>
        <w:tc>
          <w:tcPr>
            <w:tcW w:w="306" w:type="dxa"/>
            <w:vAlign w:val="center"/>
          </w:tcPr>
          <w:p w14:paraId="36587FCB" w14:textId="32882F24" w:rsidR="00FC6521" w:rsidRPr="00A80346" w:rsidRDefault="00FC6521" w:rsidP="005D6F5D">
            <w:pPr>
              <w:spacing w:before="20" w:line="240" w:lineRule="exact"/>
            </w:pPr>
            <w:r>
              <w:t>-</w:t>
            </w:r>
          </w:p>
        </w:tc>
        <w:tc>
          <w:tcPr>
            <w:tcW w:w="1049" w:type="dxa"/>
            <w:vAlign w:val="center"/>
          </w:tcPr>
          <w:p w14:paraId="7C2B6AFB" w14:textId="1DB18935" w:rsidR="00FC6521" w:rsidRPr="00A80346" w:rsidRDefault="00FC6521" w:rsidP="005D6F5D">
            <w:pPr>
              <w:spacing w:before="20" w:line="240" w:lineRule="exact"/>
            </w:pPr>
            <w:r>
              <w:fldChar w:fldCharType="begin">
                <w:ffData>
                  <w:name w:val="Text80"/>
                  <w:enabled/>
                  <w:calcOnExit w:val="0"/>
                  <w:textInput/>
                </w:ffData>
              </w:fldChar>
            </w:r>
            <w:bookmarkStart w:id="29" w:name="Text8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9"/>
          </w:p>
        </w:tc>
        <w:tc>
          <w:tcPr>
            <w:tcW w:w="306" w:type="dxa"/>
            <w:vAlign w:val="center"/>
          </w:tcPr>
          <w:p w14:paraId="28B41007" w14:textId="2D853479" w:rsidR="00FC6521" w:rsidRPr="00A80346" w:rsidRDefault="00FC6521" w:rsidP="005D6F5D">
            <w:pPr>
              <w:spacing w:before="20" w:line="240" w:lineRule="exact"/>
            </w:pPr>
            <w:r>
              <w:t>-</w:t>
            </w:r>
          </w:p>
        </w:tc>
        <w:tc>
          <w:tcPr>
            <w:tcW w:w="1049" w:type="dxa"/>
            <w:vAlign w:val="center"/>
          </w:tcPr>
          <w:p w14:paraId="32EF0BD9" w14:textId="101EC0B5" w:rsidR="00FC6521" w:rsidRPr="00A80346" w:rsidRDefault="00FC6521" w:rsidP="005D6F5D">
            <w:pPr>
              <w:spacing w:before="20" w:line="240" w:lineRule="exact"/>
            </w:pPr>
            <w:r>
              <w:fldChar w:fldCharType="begin">
                <w:ffData>
                  <w:name w:val="Text81"/>
                  <w:enabled/>
                  <w:calcOnExit w:val="0"/>
                  <w:textInput/>
                </w:ffData>
              </w:fldChar>
            </w:r>
            <w:bookmarkStart w:id="30" w:name="Text8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0"/>
          </w:p>
        </w:tc>
      </w:tr>
      <w:tr w:rsidR="00E73B4A" w:rsidRPr="00A80346" w14:paraId="21B9025F" w14:textId="77777777" w:rsidTr="00561BD0">
        <w:trPr>
          <w:trHeight w:val="994"/>
        </w:trPr>
        <w:tc>
          <w:tcPr>
            <w:tcW w:w="2452" w:type="dxa"/>
            <w:vAlign w:val="center"/>
          </w:tcPr>
          <w:p w14:paraId="0610C925" w14:textId="58E2348F" w:rsidR="00250297" w:rsidRPr="005D571C" w:rsidRDefault="00E1202E" w:rsidP="00EA4E8D">
            <w:pPr>
              <w:spacing w:before="120" w:after="120" w:line="240" w:lineRule="exact"/>
              <w:ind w:right="-122"/>
            </w:pPr>
            <w:r>
              <w:t>Acc No:</w:t>
            </w:r>
          </w:p>
        </w:tc>
        <w:tc>
          <w:tcPr>
            <w:tcW w:w="2226" w:type="dxa"/>
            <w:vAlign w:val="center"/>
          </w:tcPr>
          <w:p w14:paraId="4D01566D" w14:textId="47CD5399" w:rsidR="00250297" w:rsidRDefault="00E1202E" w:rsidP="005D6F5D">
            <w:pPr>
              <w:spacing w:before="20" w:line="240" w:lineRule="exact"/>
            </w:pPr>
            <w:r>
              <w:fldChar w:fldCharType="begin">
                <w:ffData>
                  <w:name w:val="Text71"/>
                  <w:enabled/>
                  <w:calcOnExit w:val="0"/>
                  <w:textInput/>
                </w:ffData>
              </w:fldChar>
            </w:r>
            <w:bookmarkStart w:id="31" w:name="Text7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1"/>
          </w:p>
        </w:tc>
        <w:tc>
          <w:tcPr>
            <w:tcW w:w="2273" w:type="dxa"/>
            <w:vAlign w:val="center"/>
          </w:tcPr>
          <w:p w14:paraId="475D6E79" w14:textId="42077F65" w:rsidR="00250297" w:rsidRDefault="00250297" w:rsidP="00B9112F">
            <w:pPr>
              <w:spacing w:before="20" w:line="240" w:lineRule="exact"/>
            </w:pPr>
            <w:r w:rsidRPr="00250297">
              <w:t xml:space="preserve">Do you hold the </w:t>
            </w:r>
            <w:r w:rsidR="00B9112F">
              <w:t>p</w:t>
            </w:r>
            <w:r w:rsidR="00B371F8">
              <w:t xml:space="preserve">assword to access </w:t>
            </w:r>
            <w:r w:rsidRPr="00250297">
              <w:t>this account</w:t>
            </w:r>
            <w:r>
              <w:t>?</w:t>
            </w:r>
          </w:p>
        </w:tc>
        <w:tc>
          <w:tcPr>
            <w:tcW w:w="3757" w:type="dxa"/>
            <w:gridSpan w:val="5"/>
            <w:vAlign w:val="center"/>
          </w:tcPr>
          <w:p w14:paraId="6663E79B" w14:textId="77777777" w:rsidR="00250297" w:rsidRDefault="00250297" w:rsidP="005D6F5D">
            <w:pPr>
              <w:spacing w:before="20" w:line="240" w:lineRule="exact"/>
            </w:pPr>
            <w:r>
              <w:fldChar w:fldCharType="begin">
                <w:ffData>
                  <w:name w:val="Dropdown6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32" w:name="Dropdown6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32"/>
          </w:p>
        </w:tc>
      </w:tr>
    </w:tbl>
    <w:p w14:paraId="519CC0EA" w14:textId="77777777" w:rsidR="00250297" w:rsidRDefault="00250297"/>
    <w:tbl>
      <w:tblPr>
        <w:tblStyle w:val="TableGrid"/>
        <w:tblW w:w="10677" w:type="dxa"/>
        <w:tblLook w:val="04A0" w:firstRow="1" w:lastRow="0" w:firstColumn="1" w:lastColumn="0" w:noHBand="0" w:noVBand="1"/>
      </w:tblPr>
      <w:tblGrid>
        <w:gridCol w:w="2894"/>
        <w:gridCol w:w="2620"/>
        <w:gridCol w:w="2621"/>
        <w:gridCol w:w="2542"/>
      </w:tblGrid>
      <w:tr w:rsidR="00EB7B60" w:rsidRPr="00A80346" w14:paraId="3BC91397" w14:textId="77777777" w:rsidTr="007622A6">
        <w:trPr>
          <w:cantSplit/>
          <w:trHeight w:val="417"/>
        </w:trPr>
        <w:tc>
          <w:tcPr>
            <w:tcW w:w="5514" w:type="dxa"/>
            <w:gridSpan w:val="2"/>
            <w:vAlign w:val="center"/>
          </w:tcPr>
          <w:p w14:paraId="05A1B903" w14:textId="77777777" w:rsidR="00EB7B60" w:rsidRPr="00250297" w:rsidRDefault="00EB7B60" w:rsidP="00250297">
            <w:pPr>
              <w:spacing w:before="20" w:line="240" w:lineRule="exact"/>
            </w:pPr>
            <w:r>
              <w:t>Has the person got a mobile phone?</w:t>
            </w:r>
          </w:p>
        </w:tc>
        <w:tc>
          <w:tcPr>
            <w:tcW w:w="5163" w:type="dxa"/>
            <w:gridSpan w:val="2"/>
            <w:vAlign w:val="center"/>
          </w:tcPr>
          <w:p w14:paraId="28436010" w14:textId="77777777" w:rsidR="00EB7B60" w:rsidRDefault="00EB7B60" w:rsidP="005D6F5D">
            <w:pPr>
              <w:spacing w:before="20" w:line="240" w:lineRule="exact"/>
            </w:pPr>
            <w:r>
              <w:fldChar w:fldCharType="begin">
                <w:ffData>
                  <w:name w:val="Dropdown7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33" w:name="Dropdown7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33"/>
          </w:p>
        </w:tc>
      </w:tr>
      <w:tr w:rsidR="00250297" w:rsidRPr="00A80346" w14:paraId="4BFED2D3" w14:textId="77777777" w:rsidTr="007622A6">
        <w:trPr>
          <w:cantSplit/>
          <w:trHeight w:val="417"/>
        </w:trPr>
        <w:tc>
          <w:tcPr>
            <w:tcW w:w="2894" w:type="dxa"/>
            <w:vAlign w:val="center"/>
          </w:tcPr>
          <w:p w14:paraId="2C01502A" w14:textId="77777777" w:rsidR="00250297" w:rsidRDefault="00EB7B60" w:rsidP="00EA4E8D">
            <w:pPr>
              <w:spacing w:before="120" w:after="120" w:line="240" w:lineRule="exact"/>
              <w:ind w:right="-122"/>
            </w:pPr>
            <w:r>
              <w:t>Number:</w:t>
            </w:r>
          </w:p>
        </w:tc>
        <w:tc>
          <w:tcPr>
            <w:tcW w:w="2620" w:type="dxa"/>
            <w:vAlign w:val="center"/>
          </w:tcPr>
          <w:p w14:paraId="496D1999" w14:textId="77777777" w:rsidR="00250297" w:rsidRDefault="00EB7B60" w:rsidP="005D6F5D">
            <w:pPr>
              <w:spacing w:before="20" w:line="240" w:lineRule="exact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bookmarkStart w:id="34" w:name="Text3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4"/>
          </w:p>
        </w:tc>
        <w:tc>
          <w:tcPr>
            <w:tcW w:w="2621" w:type="dxa"/>
            <w:vAlign w:val="center"/>
          </w:tcPr>
          <w:p w14:paraId="797BE137" w14:textId="77777777" w:rsidR="00250297" w:rsidRPr="00250297" w:rsidRDefault="00EB7B60" w:rsidP="00250297">
            <w:pPr>
              <w:spacing w:before="20" w:line="240" w:lineRule="exact"/>
            </w:pPr>
            <w:r>
              <w:t>Network:</w:t>
            </w:r>
          </w:p>
        </w:tc>
        <w:tc>
          <w:tcPr>
            <w:tcW w:w="2542" w:type="dxa"/>
            <w:vAlign w:val="center"/>
          </w:tcPr>
          <w:p w14:paraId="207BE4A2" w14:textId="77777777" w:rsidR="00250297" w:rsidRDefault="00854529" w:rsidP="005D6F5D">
            <w:pPr>
              <w:spacing w:before="20" w:line="240" w:lineRule="exact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bookmarkStart w:id="35" w:name="Text3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5"/>
          </w:p>
        </w:tc>
      </w:tr>
      <w:tr w:rsidR="00EB7B60" w:rsidRPr="00A80346" w14:paraId="60D65728" w14:textId="77777777" w:rsidTr="007622A6">
        <w:trPr>
          <w:cantSplit/>
          <w:trHeight w:val="417"/>
        </w:trPr>
        <w:tc>
          <w:tcPr>
            <w:tcW w:w="2894" w:type="dxa"/>
            <w:vAlign w:val="center"/>
          </w:tcPr>
          <w:p w14:paraId="09EAB66E" w14:textId="2524C6FA" w:rsidR="00EB7B60" w:rsidRDefault="00EB7B60" w:rsidP="00EA4E8D">
            <w:pPr>
              <w:spacing w:before="120" w:after="120" w:line="240" w:lineRule="exact"/>
              <w:ind w:right="-122"/>
            </w:pPr>
            <w:r>
              <w:t>Make</w:t>
            </w:r>
            <w:r w:rsidR="007D1C6B">
              <w:t>:</w:t>
            </w:r>
          </w:p>
        </w:tc>
        <w:tc>
          <w:tcPr>
            <w:tcW w:w="2620" w:type="dxa"/>
            <w:vAlign w:val="center"/>
          </w:tcPr>
          <w:p w14:paraId="0C656245" w14:textId="77777777" w:rsidR="00EB7B60" w:rsidRDefault="00854529" w:rsidP="005D6F5D">
            <w:pPr>
              <w:spacing w:before="20" w:line="240" w:lineRule="exact"/>
            </w:pPr>
            <w:r>
              <w:fldChar w:fldCharType="begin">
                <w:ffData>
                  <w:name w:val="Text33"/>
                  <w:enabled/>
                  <w:calcOnExit w:val="0"/>
                  <w:textInput/>
                </w:ffData>
              </w:fldChar>
            </w:r>
            <w:bookmarkStart w:id="36" w:name="Text3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6"/>
          </w:p>
        </w:tc>
        <w:tc>
          <w:tcPr>
            <w:tcW w:w="2621" w:type="dxa"/>
            <w:vAlign w:val="center"/>
          </w:tcPr>
          <w:p w14:paraId="2877AF69" w14:textId="77777777" w:rsidR="00EB7B60" w:rsidRDefault="00EB7B60" w:rsidP="00250297">
            <w:pPr>
              <w:spacing w:before="20" w:line="240" w:lineRule="exact"/>
            </w:pPr>
            <w:r>
              <w:t>Model:</w:t>
            </w:r>
          </w:p>
        </w:tc>
        <w:tc>
          <w:tcPr>
            <w:tcW w:w="2542" w:type="dxa"/>
            <w:vAlign w:val="center"/>
          </w:tcPr>
          <w:p w14:paraId="1291076B" w14:textId="77777777" w:rsidR="00EB7B60" w:rsidRDefault="00854529" w:rsidP="005D6F5D">
            <w:pPr>
              <w:spacing w:before="20" w:line="240" w:lineRule="exact"/>
            </w:pPr>
            <w:r>
              <w:fldChar w:fldCharType="begin">
                <w:ffData>
                  <w:name w:val="Text34"/>
                  <w:enabled/>
                  <w:calcOnExit w:val="0"/>
                  <w:textInput/>
                </w:ffData>
              </w:fldChar>
            </w:r>
            <w:bookmarkStart w:id="37" w:name="Text3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7"/>
          </w:p>
        </w:tc>
      </w:tr>
      <w:tr w:rsidR="00B371F8" w:rsidRPr="00A80346" w14:paraId="47FF0D74" w14:textId="77777777" w:rsidTr="007622A6">
        <w:trPr>
          <w:cantSplit/>
          <w:trHeight w:val="417"/>
        </w:trPr>
        <w:tc>
          <w:tcPr>
            <w:tcW w:w="2894" w:type="dxa"/>
            <w:vAlign w:val="center"/>
          </w:tcPr>
          <w:p w14:paraId="1947A6FA" w14:textId="1EB3F954" w:rsidR="00B371F8" w:rsidRDefault="00B371F8" w:rsidP="00EA4E8D">
            <w:pPr>
              <w:spacing w:before="120" w:after="120" w:line="240" w:lineRule="exact"/>
              <w:ind w:right="-122"/>
            </w:pPr>
            <w:r>
              <w:lastRenderedPageBreak/>
              <w:t>IMEI Number:</w:t>
            </w:r>
          </w:p>
        </w:tc>
        <w:tc>
          <w:tcPr>
            <w:tcW w:w="2620" w:type="dxa"/>
            <w:vAlign w:val="center"/>
          </w:tcPr>
          <w:p w14:paraId="6CDD8D20" w14:textId="012207AF" w:rsidR="00B371F8" w:rsidRDefault="00B371F8" w:rsidP="005D6F5D">
            <w:pPr>
              <w:spacing w:before="20" w:line="240" w:lineRule="exact"/>
            </w:pPr>
            <w:r>
              <w:fldChar w:fldCharType="begin">
                <w:ffData>
                  <w:name w:val="Text73"/>
                  <w:enabled/>
                  <w:calcOnExit w:val="0"/>
                  <w:textInput/>
                </w:ffData>
              </w:fldChar>
            </w:r>
            <w:bookmarkStart w:id="38" w:name="Text7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8"/>
          </w:p>
        </w:tc>
        <w:tc>
          <w:tcPr>
            <w:tcW w:w="2621" w:type="dxa"/>
            <w:vAlign w:val="center"/>
          </w:tcPr>
          <w:p w14:paraId="0A7BE955" w14:textId="0EF233A6" w:rsidR="00B371F8" w:rsidRDefault="00B371F8" w:rsidP="00250297">
            <w:pPr>
              <w:spacing w:before="20" w:line="240" w:lineRule="exact"/>
            </w:pPr>
            <w:r>
              <w:t>Mac Address</w:t>
            </w:r>
            <w:r w:rsidR="007D1C6B">
              <w:t>:</w:t>
            </w:r>
          </w:p>
        </w:tc>
        <w:tc>
          <w:tcPr>
            <w:tcW w:w="2542" w:type="dxa"/>
            <w:vAlign w:val="center"/>
          </w:tcPr>
          <w:p w14:paraId="4EB31A26" w14:textId="6BD339ED" w:rsidR="00B371F8" w:rsidRDefault="00B371F8" w:rsidP="005D6F5D">
            <w:pPr>
              <w:spacing w:before="20" w:line="240" w:lineRule="exact"/>
            </w:pPr>
            <w: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bookmarkStart w:id="39" w:name="Text7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9"/>
          </w:p>
        </w:tc>
      </w:tr>
    </w:tbl>
    <w:p w14:paraId="603405BF" w14:textId="77777777" w:rsidR="00B371F8" w:rsidRDefault="00B371F8"/>
    <w:tbl>
      <w:tblPr>
        <w:tblStyle w:val="TableGrid"/>
        <w:tblW w:w="10677" w:type="dxa"/>
        <w:tblLook w:val="04A0" w:firstRow="1" w:lastRow="0" w:firstColumn="1" w:lastColumn="0" w:noHBand="0" w:noVBand="1"/>
      </w:tblPr>
      <w:tblGrid>
        <w:gridCol w:w="2894"/>
        <w:gridCol w:w="2620"/>
        <w:gridCol w:w="2620"/>
        <w:gridCol w:w="2543"/>
      </w:tblGrid>
      <w:tr w:rsidR="00B371F8" w:rsidRPr="00A80346" w14:paraId="7A8C7334" w14:textId="2F051FBA" w:rsidTr="00561BD0">
        <w:trPr>
          <w:cantSplit/>
          <w:trHeight w:val="445"/>
        </w:trPr>
        <w:tc>
          <w:tcPr>
            <w:tcW w:w="2894" w:type="dxa"/>
            <w:vAlign w:val="center"/>
          </w:tcPr>
          <w:p w14:paraId="78ED0F83" w14:textId="7410A234" w:rsidR="00B371F8" w:rsidRDefault="00B371F8" w:rsidP="00EA4E8D">
            <w:pPr>
              <w:spacing w:before="120" w:after="120" w:line="240" w:lineRule="exact"/>
              <w:ind w:right="-122"/>
            </w:pPr>
            <w:r>
              <w:t>Does the person have a bus pass:</w:t>
            </w:r>
          </w:p>
        </w:tc>
        <w:tc>
          <w:tcPr>
            <w:tcW w:w="2620" w:type="dxa"/>
            <w:vAlign w:val="center"/>
          </w:tcPr>
          <w:p w14:paraId="39790E0D" w14:textId="1F5F3F9F" w:rsidR="00B371F8" w:rsidRDefault="00B371F8" w:rsidP="005D6F5D">
            <w:pPr>
              <w:spacing w:before="20" w:line="240" w:lineRule="exact"/>
            </w:pPr>
            <w:r>
              <w:fldChar w:fldCharType="begin">
                <w:ffData>
                  <w:name w:val="Dropdown6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2620" w:type="dxa"/>
          </w:tcPr>
          <w:p w14:paraId="067EDEF7" w14:textId="77777777" w:rsidR="00B371F8" w:rsidRDefault="00B371F8" w:rsidP="005D6F5D">
            <w:pPr>
              <w:spacing w:before="20" w:line="240" w:lineRule="exact"/>
            </w:pPr>
            <w:r>
              <w:t xml:space="preserve">Provide details </w:t>
            </w:r>
          </w:p>
          <w:p w14:paraId="76DA40A2" w14:textId="11D6D741" w:rsidR="00B371F8" w:rsidRDefault="00B371F8" w:rsidP="00B9112F">
            <w:pPr>
              <w:spacing w:before="20" w:line="240" w:lineRule="exact"/>
            </w:pPr>
            <w:r>
              <w:t xml:space="preserve">e.g </w:t>
            </w:r>
            <w:r w:rsidR="00B9112F">
              <w:t>p</w:t>
            </w:r>
            <w:r>
              <w:t xml:space="preserve">ass number and </w:t>
            </w:r>
            <w:r w:rsidR="00B9112F">
              <w:t>i</w:t>
            </w:r>
            <w:r>
              <w:t>ssuer.</w:t>
            </w:r>
          </w:p>
        </w:tc>
        <w:tc>
          <w:tcPr>
            <w:tcW w:w="2543" w:type="dxa"/>
            <w:vAlign w:val="center"/>
          </w:tcPr>
          <w:p w14:paraId="729EE9AD" w14:textId="42E6952C" w:rsidR="00B371F8" w:rsidRDefault="004670D5" w:rsidP="004670D5">
            <w:pPr>
              <w:spacing w:before="20" w:line="240" w:lineRule="exact"/>
            </w:pPr>
            <w:r>
              <w:fldChar w:fldCharType="begin">
                <w:ffData>
                  <w:name w:val="Text82"/>
                  <w:enabled/>
                  <w:calcOnExit w:val="0"/>
                  <w:textInput/>
                </w:ffData>
              </w:fldChar>
            </w:r>
            <w:bookmarkStart w:id="40" w:name="Text8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0"/>
          </w:p>
        </w:tc>
      </w:tr>
      <w:tr w:rsidR="00B371F8" w:rsidRPr="00A80346" w14:paraId="3E1D28E3" w14:textId="55777A26" w:rsidTr="00561BD0">
        <w:trPr>
          <w:cantSplit/>
          <w:trHeight w:val="445"/>
        </w:trPr>
        <w:tc>
          <w:tcPr>
            <w:tcW w:w="2894" w:type="dxa"/>
            <w:vAlign w:val="center"/>
          </w:tcPr>
          <w:p w14:paraId="00D5AF14" w14:textId="3E286CC4" w:rsidR="00B371F8" w:rsidRDefault="00B9112F" w:rsidP="00B371F8">
            <w:pPr>
              <w:spacing w:before="120" w:after="120" w:line="240" w:lineRule="exact"/>
              <w:ind w:right="-122"/>
            </w:pPr>
            <w:r>
              <w:t xml:space="preserve">Does the person have access to </w:t>
            </w:r>
            <w:r w:rsidR="00B371F8">
              <w:t>vehicle(s):</w:t>
            </w:r>
          </w:p>
        </w:tc>
        <w:tc>
          <w:tcPr>
            <w:tcW w:w="2620" w:type="dxa"/>
            <w:vAlign w:val="center"/>
          </w:tcPr>
          <w:p w14:paraId="20AA3E1A" w14:textId="6B68CC10" w:rsidR="00B371F8" w:rsidRDefault="00B371F8" w:rsidP="005D6F5D">
            <w:pPr>
              <w:spacing w:before="20" w:line="240" w:lineRule="exact"/>
            </w:pPr>
            <w:r>
              <w:fldChar w:fldCharType="begin">
                <w:ffData>
                  <w:name w:val="Dropdown6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2620" w:type="dxa"/>
          </w:tcPr>
          <w:p w14:paraId="379C234C" w14:textId="4DBAA7C9" w:rsidR="00B371F8" w:rsidRDefault="00B9112F" w:rsidP="005D6F5D">
            <w:pPr>
              <w:spacing w:before="20" w:line="240" w:lineRule="exact"/>
            </w:pPr>
            <w:r>
              <w:t>Provide det</w:t>
            </w:r>
            <w:r w:rsidR="00B371F8">
              <w:t xml:space="preserve">ails </w:t>
            </w:r>
          </w:p>
          <w:p w14:paraId="30029564" w14:textId="2F1D7C51" w:rsidR="00B371F8" w:rsidRDefault="00B371F8" w:rsidP="00B9112F">
            <w:pPr>
              <w:spacing w:before="20" w:line="240" w:lineRule="exact"/>
            </w:pPr>
            <w:r>
              <w:t xml:space="preserve">e.g Registration </w:t>
            </w:r>
            <w:r w:rsidR="00B9112F">
              <w:t>n</w:t>
            </w:r>
            <w:r>
              <w:t xml:space="preserve">umber/ </w:t>
            </w:r>
            <w:r w:rsidR="00B9112F">
              <w:t>d</w:t>
            </w:r>
            <w:r>
              <w:t>river etc.</w:t>
            </w:r>
          </w:p>
        </w:tc>
        <w:tc>
          <w:tcPr>
            <w:tcW w:w="2543" w:type="dxa"/>
            <w:vAlign w:val="center"/>
          </w:tcPr>
          <w:p w14:paraId="6395D7A6" w14:textId="56CEF9C7" w:rsidR="00B371F8" w:rsidRDefault="004670D5" w:rsidP="004670D5">
            <w:pPr>
              <w:spacing w:before="20" w:line="240" w:lineRule="exact"/>
            </w:pPr>
            <w:r>
              <w:fldChar w:fldCharType="begin">
                <w:ffData>
                  <w:name w:val="Text83"/>
                  <w:enabled/>
                  <w:calcOnExit w:val="0"/>
                  <w:textInput/>
                </w:ffData>
              </w:fldChar>
            </w:r>
            <w:bookmarkStart w:id="41" w:name="Text8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1"/>
          </w:p>
        </w:tc>
      </w:tr>
    </w:tbl>
    <w:p w14:paraId="19DA77B8" w14:textId="7C02FD5D" w:rsidR="00F0345E" w:rsidRDefault="00F0345E" w:rsidP="00C274F7"/>
    <w:p w14:paraId="3B950D82" w14:textId="77777777" w:rsidR="00B371F8" w:rsidRDefault="00B371F8" w:rsidP="00C274F7"/>
    <w:tbl>
      <w:tblPr>
        <w:tblStyle w:val="TableGrid"/>
        <w:tblW w:w="10677" w:type="dxa"/>
        <w:tblLook w:val="04A0" w:firstRow="1" w:lastRow="0" w:firstColumn="1" w:lastColumn="0" w:noHBand="0" w:noVBand="1"/>
      </w:tblPr>
      <w:tblGrid>
        <w:gridCol w:w="2093"/>
        <w:gridCol w:w="1317"/>
        <w:gridCol w:w="1704"/>
        <w:gridCol w:w="1704"/>
        <w:gridCol w:w="2145"/>
        <w:gridCol w:w="1714"/>
      </w:tblGrid>
      <w:tr w:rsidR="00E73B4A" w:rsidRPr="00A80346" w14:paraId="4C2AE04A" w14:textId="77777777" w:rsidTr="00561BD0">
        <w:trPr>
          <w:cantSplit/>
          <w:trHeight w:val="417"/>
        </w:trPr>
        <w:tc>
          <w:tcPr>
            <w:tcW w:w="5114" w:type="dxa"/>
            <w:gridSpan w:val="3"/>
            <w:vAlign w:val="center"/>
          </w:tcPr>
          <w:p w14:paraId="6D2F8DAE" w14:textId="4CFD4B7B" w:rsidR="00CC5936" w:rsidRPr="00250297" w:rsidRDefault="00CC5936" w:rsidP="00B9112F">
            <w:r>
              <w:t xml:space="preserve">Does the person have a social </w:t>
            </w:r>
            <w:r w:rsidR="00B9112F">
              <w:t>m</w:t>
            </w:r>
            <w:r>
              <w:t xml:space="preserve">edia </w:t>
            </w:r>
            <w:r w:rsidR="00B9112F">
              <w:t>a</w:t>
            </w:r>
            <w:r>
              <w:t xml:space="preserve">ccounts (Provide </w:t>
            </w:r>
            <w:r w:rsidR="00B9112F">
              <w:t>d</w:t>
            </w:r>
            <w:r>
              <w:t>etails):</w:t>
            </w:r>
          </w:p>
        </w:tc>
        <w:tc>
          <w:tcPr>
            <w:tcW w:w="5563" w:type="dxa"/>
            <w:gridSpan w:val="3"/>
            <w:vAlign w:val="center"/>
          </w:tcPr>
          <w:p w14:paraId="545B431F" w14:textId="77777777" w:rsidR="00CC5936" w:rsidRDefault="00CC5936" w:rsidP="005D6F5D">
            <w:pPr>
              <w:spacing w:before="20" w:line="240" w:lineRule="exact"/>
            </w:pPr>
            <w:r>
              <w:fldChar w:fldCharType="begin">
                <w:ffData>
                  <w:name w:val="Dropdown7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</w:tr>
      <w:tr w:rsidR="00E73B4A" w14:paraId="68D9A127" w14:textId="77777777" w:rsidTr="007D1C6B">
        <w:trPr>
          <w:cantSplit/>
          <w:trHeight w:val="417"/>
        </w:trPr>
        <w:tc>
          <w:tcPr>
            <w:tcW w:w="2093" w:type="dxa"/>
            <w:vAlign w:val="center"/>
          </w:tcPr>
          <w:p w14:paraId="23EB6388" w14:textId="77777777" w:rsidR="00200E60" w:rsidRDefault="00200E60" w:rsidP="005D6F5D">
            <w:pPr>
              <w:spacing w:before="120" w:after="120" w:line="240" w:lineRule="exact"/>
              <w:ind w:right="-122"/>
            </w:pPr>
            <w:r>
              <w:t>Social media site:</w:t>
            </w:r>
          </w:p>
        </w:tc>
        <w:tc>
          <w:tcPr>
            <w:tcW w:w="1317" w:type="dxa"/>
            <w:vAlign w:val="center"/>
          </w:tcPr>
          <w:p w14:paraId="18561A6C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704" w:type="dxa"/>
            <w:vAlign w:val="center"/>
          </w:tcPr>
          <w:p w14:paraId="3A4055AF" w14:textId="77777777" w:rsidR="00200E60" w:rsidRPr="00250297" w:rsidRDefault="00200E60" w:rsidP="005D6F5D">
            <w:pPr>
              <w:spacing w:before="20" w:line="240" w:lineRule="exact"/>
            </w:pPr>
            <w:r>
              <w:t>Username:</w:t>
            </w:r>
          </w:p>
        </w:tc>
        <w:tc>
          <w:tcPr>
            <w:tcW w:w="1704" w:type="dxa"/>
            <w:vAlign w:val="center"/>
          </w:tcPr>
          <w:p w14:paraId="5123FA1B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2145" w:type="dxa"/>
            <w:vAlign w:val="center"/>
          </w:tcPr>
          <w:p w14:paraId="6C3ECE59" w14:textId="77777777" w:rsidR="00200E60" w:rsidRDefault="00200E60" w:rsidP="005D6F5D">
            <w:pPr>
              <w:spacing w:before="20" w:line="240" w:lineRule="exact"/>
            </w:pPr>
            <w:r>
              <w:t>Do you have access to the password?</w:t>
            </w:r>
          </w:p>
        </w:tc>
        <w:tc>
          <w:tcPr>
            <w:tcW w:w="1714" w:type="dxa"/>
            <w:vAlign w:val="center"/>
          </w:tcPr>
          <w:p w14:paraId="407F25CB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:rsidRPr="00A80346" w14:paraId="70E2469B" w14:textId="77777777" w:rsidTr="007D1C6B">
        <w:trPr>
          <w:cantSplit/>
          <w:trHeight w:val="417"/>
        </w:trPr>
        <w:tc>
          <w:tcPr>
            <w:tcW w:w="2093" w:type="dxa"/>
            <w:vAlign w:val="center"/>
          </w:tcPr>
          <w:p w14:paraId="00084F28" w14:textId="77777777" w:rsidR="00200E60" w:rsidRDefault="00200E60" w:rsidP="005D6F5D">
            <w:pPr>
              <w:spacing w:before="120" w:after="120" w:line="240" w:lineRule="exact"/>
              <w:ind w:right="-122"/>
            </w:pPr>
            <w:r>
              <w:t>Social media site:</w:t>
            </w:r>
          </w:p>
        </w:tc>
        <w:tc>
          <w:tcPr>
            <w:tcW w:w="1317" w:type="dxa"/>
            <w:vAlign w:val="center"/>
          </w:tcPr>
          <w:p w14:paraId="59D159EB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704" w:type="dxa"/>
            <w:vAlign w:val="center"/>
          </w:tcPr>
          <w:p w14:paraId="4F73628A" w14:textId="77777777" w:rsidR="00200E60" w:rsidRPr="00250297" w:rsidRDefault="00200E60" w:rsidP="005D6F5D">
            <w:pPr>
              <w:spacing w:before="20" w:line="240" w:lineRule="exact"/>
            </w:pPr>
            <w:r>
              <w:t>Username:</w:t>
            </w:r>
          </w:p>
        </w:tc>
        <w:tc>
          <w:tcPr>
            <w:tcW w:w="1704" w:type="dxa"/>
            <w:vAlign w:val="center"/>
          </w:tcPr>
          <w:p w14:paraId="18982B44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2145" w:type="dxa"/>
            <w:vAlign w:val="center"/>
          </w:tcPr>
          <w:p w14:paraId="20C08F18" w14:textId="77777777" w:rsidR="00200E60" w:rsidRDefault="00200E60" w:rsidP="005D6F5D">
            <w:pPr>
              <w:spacing w:before="20" w:line="240" w:lineRule="exact"/>
            </w:pPr>
            <w:r>
              <w:t>Do you have access to the password?</w:t>
            </w:r>
          </w:p>
        </w:tc>
        <w:tc>
          <w:tcPr>
            <w:tcW w:w="1714" w:type="dxa"/>
            <w:vAlign w:val="center"/>
          </w:tcPr>
          <w:p w14:paraId="163E58D3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5"/>
                  <w:enabled/>
                  <w:calcOnExit w:val="0"/>
                  <w:textInput/>
                </w:ffData>
              </w:fldChar>
            </w:r>
            <w:bookmarkStart w:id="42" w:name="Text3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2"/>
          </w:p>
        </w:tc>
      </w:tr>
      <w:tr w:rsidR="00E73B4A" w14:paraId="4B65F4A2" w14:textId="77777777" w:rsidTr="007D1C6B">
        <w:trPr>
          <w:cantSplit/>
          <w:trHeight w:val="417"/>
        </w:trPr>
        <w:tc>
          <w:tcPr>
            <w:tcW w:w="2093" w:type="dxa"/>
            <w:vAlign w:val="center"/>
          </w:tcPr>
          <w:p w14:paraId="33BB8BBD" w14:textId="77777777" w:rsidR="00200E60" w:rsidRDefault="00200E60" w:rsidP="005D6F5D">
            <w:pPr>
              <w:spacing w:before="120" w:after="120" w:line="240" w:lineRule="exact"/>
              <w:ind w:right="-122"/>
            </w:pPr>
            <w:r>
              <w:t>Social media site:</w:t>
            </w:r>
          </w:p>
        </w:tc>
        <w:tc>
          <w:tcPr>
            <w:tcW w:w="1317" w:type="dxa"/>
            <w:vAlign w:val="center"/>
          </w:tcPr>
          <w:p w14:paraId="3CECAD00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704" w:type="dxa"/>
            <w:vAlign w:val="center"/>
          </w:tcPr>
          <w:p w14:paraId="5EB59C95" w14:textId="77777777" w:rsidR="00200E60" w:rsidRPr="00250297" w:rsidRDefault="00200E60" w:rsidP="005D6F5D">
            <w:pPr>
              <w:spacing w:before="20" w:line="240" w:lineRule="exact"/>
            </w:pPr>
            <w:r>
              <w:t>Username:</w:t>
            </w:r>
          </w:p>
        </w:tc>
        <w:tc>
          <w:tcPr>
            <w:tcW w:w="1704" w:type="dxa"/>
            <w:vAlign w:val="center"/>
          </w:tcPr>
          <w:p w14:paraId="7844FA2F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2145" w:type="dxa"/>
            <w:vAlign w:val="center"/>
          </w:tcPr>
          <w:p w14:paraId="093ED929" w14:textId="77777777" w:rsidR="00200E60" w:rsidRDefault="00200E60" w:rsidP="005D6F5D">
            <w:pPr>
              <w:spacing w:before="20" w:line="240" w:lineRule="exact"/>
            </w:pPr>
            <w:r>
              <w:t>Do you have access to the password?</w:t>
            </w:r>
          </w:p>
        </w:tc>
        <w:tc>
          <w:tcPr>
            <w:tcW w:w="1714" w:type="dxa"/>
            <w:vAlign w:val="center"/>
          </w:tcPr>
          <w:p w14:paraId="4B1DA594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14:paraId="08D9544B" w14:textId="77777777" w:rsidTr="007D1C6B">
        <w:trPr>
          <w:cantSplit/>
          <w:trHeight w:val="417"/>
        </w:trPr>
        <w:tc>
          <w:tcPr>
            <w:tcW w:w="2093" w:type="dxa"/>
            <w:vAlign w:val="center"/>
          </w:tcPr>
          <w:p w14:paraId="2166CAD6" w14:textId="77777777" w:rsidR="00200E60" w:rsidRDefault="00200E60" w:rsidP="005D6F5D">
            <w:pPr>
              <w:spacing w:before="120" w:after="120" w:line="240" w:lineRule="exact"/>
              <w:ind w:right="-122"/>
            </w:pPr>
            <w:r>
              <w:t>Social media site:</w:t>
            </w:r>
          </w:p>
        </w:tc>
        <w:tc>
          <w:tcPr>
            <w:tcW w:w="1317" w:type="dxa"/>
            <w:vAlign w:val="center"/>
          </w:tcPr>
          <w:p w14:paraId="7F80415D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704" w:type="dxa"/>
            <w:vAlign w:val="center"/>
          </w:tcPr>
          <w:p w14:paraId="765893E1" w14:textId="77777777" w:rsidR="00200E60" w:rsidRPr="00250297" w:rsidRDefault="00200E60" w:rsidP="005D6F5D">
            <w:pPr>
              <w:spacing w:before="20" w:line="240" w:lineRule="exact"/>
            </w:pPr>
            <w:r>
              <w:t>Username:</w:t>
            </w:r>
          </w:p>
        </w:tc>
        <w:tc>
          <w:tcPr>
            <w:tcW w:w="1704" w:type="dxa"/>
            <w:vAlign w:val="center"/>
          </w:tcPr>
          <w:p w14:paraId="3F2E0BC2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2145" w:type="dxa"/>
            <w:vAlign w:val="center"/>
          </w:tcPr>
          <w:p w14:paraId="6485F667" w14:textId="77777777" w:rsidR="00200E60" w:rsidRDefault="00200E60" w:rsidP="005D6F5D">
            <w:pPr>
              <w:spacing w:before="20" w:line="240" w:lineRule="exact"/>
            </w:pPr>
            <w:r>
              <w:t>Do you have access to the password?</w:t>
            </w:r>
          </w:p>
        </w:tc>
        <w:tc>
          <w:tcPr>
            <w:tcW w:w="1714" w:type="dxa"/>
            <w:vAlign w:val="center"/>
          </w:tcPr>
          <w:p w14:paraId="024AC0F6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E73B4A" w14:paraId="2EF2885C" w14:textId="77777777" w:rsidTr="007D1C6B">
        <w:trPr>
          <w:cantSplit/>
          <w:trHeight w:val="417"/>
        </w:trPr>
        <w:tc>
          <w:tcPr>
            <w:tcW w:w="2093" w:type="dxa"/>
            <w:vAlign w:val="center"/>
          </w:tcPr>
          <w:p w14:paraId="14837A32" w14:textId="77777777" w:rsidR="00200E60" w:rsidRDefault="00200E60" w:rsidP="005D6F5D">
            <w:pPr>
              <w:spacing w:before="120" w:after="120" w:line="240" w:lineRule="exact"/>
              <w:ind w:right="-122"/>
            </w:pPr>
            <w:r>
              <w:t>Social media site:</w:t>
            </w:r>
          </w:p>
        </w:tc>
        <w:tc>
          <w:tcPr>
            <w:tcW w:w="1317" w:type="dxa"/>
            <w:vAlign w:val="center"/>
          </w:tcPr>
          <w:p w14:paraId="12F39C6F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1704" w:type="dxa"/>
            <w:vAlign w:val="center"/>
          </w:tcPr>
          <w:p w14:paraId="26C51578" w14:textId="77777777" w:rsidR="00200E60" w:rsidRPr="00250297" w:rsidRDefault="00200E60" w:rsidP="005D6F5D">
            <w:pPr>
              <w:spacing w:before="20" w:line="240" w:lineRule="exact"/>
            </w:pPr>
            <w:r>
              <w:t>Username:</w:t>
            </w:r>
          </w:p>
        </w:tc>
        <w:tc>
          <w:tcPr>
            <w:tcW w:w="1704" w:type="dxa"/>
            <w:vAlign w:val="center"/>
          </w:tcPr>
          <w:p w14:paraId="71D57532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2145" w:type="dxa"/>
            <w:vAlign w:val="center"/>
          </w:tcPr>
          <w:p w14:paraId="24FDE422" w14:textId="77777777" w:rsidR="00200E60" w:rsidRDefault="00200E60" w:rsidP="005D6F5D">
            <w:pPr>
              <w:spacing w:before="20" w:line="240" w:lineRule="exact"/>
            </w:pPr>
            <w:r>
              <w:t>Do you have access to the password?</w:t>
            </w:r>
          </w:p>
        </w:tc>
        <w:tc>
          <w:tcPr>
            <w:tcW w:w="1714" w:type="dxa"/>
            <w:vAlign w:val="center"/>
          </w:tcPr>
          <w:p w14:paraId="3B25A9DE" w14:textId="77777777" w:rsidR="00200E60" w:rsidRDefault="00200E60" w:rsidP="005D6F5D">
            <w:pPr>
              <w:spacing w:before="20" w:line="240" w:lineRule="exact"/>
            </w:pPr>
            <w:r>
              <w:fldChar w:fldCharType="begin">
                <w:ffData>
                  <w:name w:val="Text35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14:paraId="2965FBAD" w14:textId="77777777" w:rsidR="00250297" w:rsidRDefault="00250297" w:rsidP="00250297">
      <w:pPr>
        <w:spacing w:line="120" w:lineRule="exact"/>
        <w:rPr>
          <w:sz w:val="36"/>
          <w:szCs w:val="36"/>
        </w:rPr>
      </w:pPr>
    </w:p>
    <w:tbl>
      <w:tblPr>
        <w:tblStyle w:val="TableGrid"/>
        <w:tblW w:w="10677" w:type="dxa"/>
        <w:tblLook w:val="04A0" w:firstRow="1" w:lastRow="0" w:firstColumn="1" w:lastColumn="0" w:noHBand="0" w:noVBand="1"/>
      </w:tblPr>
      <w:tblGrid>
        <w:gridCol w:w="3369"/>
        <w:gridCol w:w="7308"/>
      </w:tblGrid>
      <w:tr w:rsidR="00265AFE" w:rsidRPr="00265AFE" w14:paraId="4A0AD239" w14:textId="77777777" w:rsidTr="00561BD0">
        <w:trPr>
          <w:cantSplit/>
          <w:trHeight w:val="547"/>
        </w:trPr>
        <w:tc>
          <w:tcPr>
            <w:tcW w:w="10677" w:type="dxa"/>
            <w:gridSpan w:val="2"/>
            <w:shd w:val="clear" w:color="auto" w:fill="000000" w:themeFill="text1"/>
            <w:vAlign w:val="center"/>
          </w:tcPr>
          <w:p w14:paraId="4874F5E9" w14:textId="77777777" w:rsidR="00265AFE" w:rsidRPr="00265AFE" w:rsidRDefault="00265AFE" w:rsidP="00265AFE">
            <w:pPr>
              <w:rPr>
                <w:color w:val="FFFFFF" w:themeColor="background1"/>
              </w:rPr>
            </w:pPr>
            <w:r w:rsidRPr="00265AFE">
              <w:rPr>
                <w:b/>
                <w:color w:val="FFFFFF" w:themeColor="background1"/>
              </w:rPr>
              <w:t xml:space="preserve">Part 2 - </w:t>
            </w:r>
            <w:r w:rsidRPr="00265AFE">
              <w:rPr>
                <w:color w:val="FFFFFF" w:themeColor="background1"/>
              </w:rPr>
              <w:t>(</w:t>
            </w:r>
            <w:r w:rsidRPr="00265AFE">
              <w:rPr>
                <w:b/>
                <w:color w:val="FFFFFF" w:themeColor="background1"/>
              </w:rPr>
              <w:t>to be completed when the person has been reported as missing</w:t>
            </w:r>
            <w:r w:rsidRPr="00265AFE">
              <w:rPr>
                <w:color w:val="FFFFFF" w:themeColor="background1"/>
              </w:rPr>
              <w:t>)</w:t>
            </w:r>
          </w:p>
        </w:tc>
      </w:tr>
      <w:tr w:rsidR="00265AFE" w14:paraId="6A5C78A5" w14:textId="77777777" w:rsidTr="00561BD0">
        <w:trPr>
          <w:cantSplit/>
          <w:trHeight w:val="417"/>
        </w:trPr>
        <w:tc>
          <w:tcPr>
            <w:tcW w:w="10677" w:type="dxa"/>
            <w:gridSpan w:val="2"/>
            <w:vAlign w:val="center"/>
          </w:tcPr>
          <w:p w14:paraId="1C2FA1BC" w14:textId="77777777" w:rsidR="00265AFE" w:rsidRDefault="00265AFE" w:rsidP="00265AFE">
            <w:r>
              <w:rPr>
                <w:b/>
              </w:rPr>
              <w:t>Description of what the person was last seen wearing. Include colour, designer labels/brands:</w:t>
            </w:r>
          </w:p>
        </w:tc>
      </w:tr>
      <w:tr w:rsidR="00265AFE" w14:paraId="1C8C46F9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788D397D" w14:textId="0227F476" w:rsidR="00265AFE" w:rsidRDefault="00265AFE" w:rsidP="00B9112F">
            <w:r w:rsidRPr="00EE0D9E">
              <w:t>Shirt/</w:t>
            </w:r>
            <w:r w:rsidR="00B9112F">
              <w:t>s</w:t>
            </w:r>
            <w:r w:rsidRPr="00EE0D9E">
              <w:t>weater:</w:t>
            </w:r>
          </w:p>
        </w:tc>
        <w:tc>
          <w:tcPr>
            <w:tcW w:w="7308" w:type="dxa"/>
            <w:vAlign w:val="center"/>
          </w:tcPr>
          <w:p w14:paraId="5CE371A9" w14:textId="77777777" w:rsidR="00265AFE" w:rsidRDefault="0030667C" w:rsidP="00265AFE">
            <w:r>
              <w:fldChar w:fldCharType="begin">
                <w:ffData>
                  <w:name w:val="Text40"/>
                  <w:enabled/>
                  <w:calcOnExit w:val="0"/>
                  <w:textInput/>
                </w:ffData>
              </w:fldChar>
            </w:r>
            <w:bookmarkStart w:id="43" w:name="Text4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3"/>
          </w:p>
        </w:tc>
      </w:tr>
      <w:tr w:rsidR="00265AFE" w14:paraId="728A813D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4C8B8B7C" w14:textId="31B40C5B" w:rsidR="00265AFE" w:rsidRDefault="00265AFE" w:rsidP="00B9112F">
            <w:r>
              <w:t>Trousers/</w:t>
            </w:r>
            <w:r w:rsidR="00B9112F">
              <w:t>s</w:t>
            </w:r>
            <w:r>
              <w:t>kirt:</w:t>
            </w:r>
          </w:p>
        </w:tc>
        <w:tc>
          <w:tcPr>
            <w:tcW w:w="7308" w:type="dxa"/>
            <w:vAlign w:val="center"/>
          </w:tcPr>
          <w:p w14:paraId="2072E366" w14:textId="77777777" w:rsidR="00265AFE" w:rsidRDefault="0030667C" w:rsidP="00265AFE">
            <w:r>
              <w:fldChar w:fldCharType="begin">
                <w:ffData>
                  <w:name w:val="Text41"/>
                  <w:enabled/>
                  <w:calcOnExit w:val="0"/>
                  <w:textInput/>
                </w:ffData>
              </w:fldChar>
            </w:r>
            <w:bookmarkStart w:id="44" w:name="Text4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4"/>
          </w:p>
        </w:tc>
      </w:tr>
      <w:tr w:rsidR="00265AFE" w14:paraId="31CBF23C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468D0269" w14:textId="77777777" w:rsidR="00265AFE" w:rsidRDefault="00265AFE" w:rsidP="00265AFE">
            <w:r>
              <w:t>Outerwear, e.g. coat, jacket:</w:t>
            </w:r>
          </w:p>
        </w:tc>
        <w:tc>
          <w:tcPr>
            <w:tcW w:w="7308" w:type="dxa"/>
            <w:vAlign w:val="center"/>
          </w:tcPr>
          <w:p w14:paraId="2AA25CB9" w14:textId="77777777" w:rsidR="00265AFE" w:rsidRDefault="0030667C" w:rsidP="00265AFE">
            <w:r>
              <w:fldChar w:fldCharType="begin">
                <w:ffData>
                  <w:name w:val="Text42"/>
                  <w:enabled/>
                  <w:calcOnExit w:val="0"/>
                  <w:textInput/>
                </w:ffData>
              </w:fldChar>
            </w:r>
            <w:bookmarkStart w:id="45" w:name="Text4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5"/>
          </w:p>
        </w:tc>
      </w:tr>
      <w:tr w:rsidR="00265AFE" w14:paraId="41550450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7818B725" w14:textId="77777777" w:rsidR="00265AFE" w:rsidRDefault="00265AFE" w:rsidP="00265AFE">
            <w:r>
              <w:t>Headwear:</w:t>
            </w:r>
          </w:p>
        </w:tc>
        <w:tc>
          <w:tcPr>
            <w:tcW w:w="7308" w:type="dxa"/>
            <w:vAlign w:val="center"/>
          </w:tcPr>
          <w:p w14:paraId="6736EDFE" w14:textId="77777777" w:rsidR="00265AFE" w:rsidRDefault="0030667C" w:rsidP="00265AFE">
            <w:r>
              <w:fldChar w:fldCharType="begin">
                <w:ffData>
                  <w:name w:val="Text43"/>
                  <w:enabled/>
                  <w:calcOnExit w:val="0"/>
                  <w:textInput/>
                </w:ffData>
              </w:fldChar>
            </w:r>
            <w:bookmarkStart w:id="46" w:name="Text4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6"/>
          </w:p>
        </w:tc>
      </w:tr>
      <w:tr w:rsidR="00265AFE" w14:paraId="28F0F67D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75933F23" w14:textId="77777777" w:rsidR="00265AFE" w:rsidRDefault="00265AFE" w:rsidP="00265AFE">
            <w:r>
              <w:t>Gloves:</w:t>
            </w:r>
          </w:p>
        </w:tc>
        <w:tc>
          <w:tcPr>
            <w:tcW w:w="7308" w:type="dxa"/>
            <w:vAlign w:val="center"/>
          </w:tcPr>
          <w:p w14:paraId="2CEA05E5" w14:textId="77777777" w:rsidR="00265AFE" w:rsidRDefault="0030667C" w:rsidP="00265AFE">
            <w:r>
              <w:fldChar w:fldCharType="begin">
                <w:ffData>
                  <w:name w:val="Text44"/>
                  <w:enabled/>
                  <w:calcOnExit w:val="0"/>
                  <w:textInput/>
                </w:ffData>
              </w:fldChar>
            </w:r>
            <w:bookmarkStart w:id="47" w:name="Text4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7"/>
          </w:p>
        </w:tc>
      </w:tr>
      <w:tr w:rsidR="00265AFE" w14:paraId="0E5138C1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3F2CDA26" w14:textId="77777777" w:rsidR="00265AFE" w:rsidRDefault="00265AFE" w:rsidP="00265AFE">
            <w:r>
              <w:t>Scarf:</w:t>
            </w:r>
          </w:p>
        </w:tc>
        <w:tc>
          <w:tcPr>
            <w:tcW w:w="7308" w:type="dxa"/>
            <w:vAlign w:val="center"/>
          </w:tcPr>
          <w:p w14:paraId="36B9BB3F" w14:textId="77777777" w:rsidR="00265AFE" w:rsidRDefault="0030667C" w:rsidP="00265AFE">
            <w:r>
              <w:fldChar w:fldCharType="begin">
                <w:ffData>
                  <w:name w:val="Text45"/>
                  <w:enabled/>
                  <w:calcOnExit w:val="0"/>
                  <w:textInput/>
                </w:ffData>
              </w:fldChar>
            </w:r>
            <w:bookmarkStart w:id="48" w:name="Text4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8"/>
          </w:p>
        </w:tc>
      </w:tr>
      <w:tr w:rsidR="00265AFE" w14:paraId="344A9999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5CFB07EC" w14:textId="77777777" w:rsidR="00265AFE" w:rsidRDefault="00265AFE" w:rsidP="00265AFE">
            <w:r>
              <w:t>Footwear:</w:t>
            </w:r>
          </w:p>
        </w:tc>
        <w:tc>
          <w:tcPr>
            <w:tcW w:w="7308" w:type="dxa"/>
            <w:vAlign w:val="center"/>
          </w:tcPr>
          <w:p w14:paraId="256BD156" w14:textId="77777777" w:rsidR="00265AFE" w:rsidRDefault="0030667C" w:rsidP="00265AFE">
            <w:r>
              <w:fldChar w:fldCharType="begin">
                <w:ffData>
                  <w:name w:val="Text46"/>
                  <w:enabled/>
                  <w:calcOnExit w:val="0"/>
                  <w:textInput/>
                </w:ffData>
              </w:fldChar>
            </w:r>
            <w:bookmarkStart w:id="49" w:name="Text4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9"/>
          </w:p>
        </w:tc>
      </w:tr>
      <w:tr w:rsidR="00265AFE" w14:paraId="063D0968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2CF355C1" w14:textId="77777777" w:rsidR="00265AFE" w:rsidRDefault="00265AFE" w:rsidP="00265AFE">
            <w:r>
              <w:t>Jewellery, e.g. watch, rings:</w:t>
            </w:r>
          </w:p>
        </w:tc>
        <w:tc>
          <w:tcPr>
            <w:tcW w:w="7308" w:type="dxa"/>
            <w:vAlign w:val="center"/>
          </w:tcPr>
          <w:p w14:paraId="0E2D986B" w14:textId="77777777" w:rsidR="00265AFE" w:rsidRDefault="0030667C" w:rsidP="00265AFE">
            <w:r>
              <w:fldChar w:fldCharType="begin">
                <w:ffData>
                  <w:name w:val="Text47"/>
                  <w:enabled/>
                  <w:calcOnExit w:val="0"/>
                  <w:textInput/>
                </w:ffData>
              </w:fldChar>
            </w:r>
            <w:bookmarkStart w:id="50" w:name="Text4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0"/>
          </w:p>
        </w:tc>
      </w:tr>
      <w:tr w:rsidR="00265AFE" w14:paraId="44629277" w14:textId="77777777" w:rsidTr="007D1C6B">
        <w:trPr>
          <w:cantSplit/>
          <w:trHeight w:val="417"/>
        </w:trPr>
        <w:tc>
          <w:tcPr>
            <w:tcW w:w="3369" w:type="dxa"/>
            <w:vAlign w:val="center"/>
          </w:tcPr>
          <w:p w14:paraId="6E9E87A9" w14:textId="77777777" w:rsidR="00265AFE" w:rsidRDefault="00265AFE" w:rsidP="00265AFE">
            <w:r>
              <w:t>Other:</w:t>
            </w:r>
          </w:p>
        </w:tc>
        <w:tc>
          <w:tcPr>
            <w:tcW w:w="7308" w:type="dxa"/>
            <w:vAlign w:val="center"/>
          </w:tcPr>
          <w:p w14:paraId="52C75707" w14:textId="77777777" w:rsidR="00265AFE" w:rsidRDefault="0030667C" w:rsidP="00265AFE">
            <w:r>
              <w:fldChar w:fldCharType="begin">
                <w:ffData>
                  <w:name w:val="Text48"/>
                  <w:enabled/>
                  <w:calcOnExit w:val="0"/>
                  <w:textInput/>
                </w:ffData>
              </w:fldChar>
            </w:r>
            <w:bookmarkStart w:id="51" w:name="Text4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1"/>
          </w:p>
        </w:tc>
      </w:tr>
    </w:tbl>
    <w:p w14:paraId="1499C0CA" w14:textId="77777777" w:rsidR="0030667C" w:rsidRDefault="0030667C" w:rsidP="00C274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0"/>
        <w:gridCol w:w="7306"/>
      </w:tblGrid>
      <w:tr w:rsidR="00534B10" w14:paraId="0B4E2DD7" w14:textId="77777777" w:rsidTr="00E73B4A">
        <w:trPr>
          <w:trHeight w:val="417"/>
        </w:trPr>
        <w:tc>
          <w:tcPr>
            <w:tcW w:w="3340" w:type="dxa"/>
            <w:vAlign w:val="center"/>
          </w:tcPr>
          <w:p w14:paraId="6985CBE3" w14:textId="77777777" w:rsidR="00A94CDB" w:rsidRDefault="00534B10" w:rsidP="00534B10">
            <w:r>
              <w:t>Time, date and location last seen:</w:t>
            </w:r>
          </w:p>
        </w:tc>
        <w:tc>
          <w:tcPr>
            <w:tcW w:w="7306" w:type="dxa"/>
            <w:tcBorders>
              <w:bottom w:val="single" w:sz="4" w:space="0" w:color="auto"/>
            </w:tcBorders>
            <w:vAlign w:val="center"/>
          </w:tcPr>
          <w:p w14:paraId="4CEBC0BF" w14:textId="77777777" w:rsidR="00A94CDB" w:rsidRDefault="00534B10" w:rsidP="00534B10">
            <w:r>
              <w:fldChar w:fldCharType="begin">
                <w:ffData>
                  <w:name w:val="Text49"/>
                  <w:enabled/>
                  <w:calcOnExit w:val="0"/>
                  <w:textInput/>
                </w:ffData>
              </w:fldChar>
            </w:r>
            <w:bookmarkStart w:id="52" w:name="Text4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2"/>
          </w:p>
        </w:tc>
      </w:tr>
    </w:tbl>
    <w:p w14:paraId="51414B66" w14:textId="77777777" w:rsidR="008B0D7A" w:rsidRDefault="008B0D7A"/>
    <w:p w14:paraId="08AA9A83" w14:textId="77777777" w:rsidR="00B371F8" w:rsidRDefault="00B371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555"/>
        <w:gridCol w:w="961"/>
        <w:gridCol w:w="509"/>
        <w:gridCol w:w="1831"/>
        <w:gridCol w:w="555"/>
        <w:gridCol w:w="1245"/>
        <w:gridCol w:w="555"/>
        <w:gridCol w:w="1222"/>
      </w:tblGrid>
      <w:tr w:rsidR="00C1134E" w14:paraId="4F403E40" w14:textId="77777777" w:rsidTr="00652C25">
        <w:trPr>
          <w:trHeight w:val="417"/>
        </w:trPr>
        <w:tc>
          <w:tcPr>
            <w:tcW w:w="3323" w:type="dxa"/>
            <w:vMerge w:val="restart"/>
            <w:vAlign w:val="center"/>
          </w:tcPr>
          <w:p w14:paraId="50F66E08" w14:textId="4631069A" w:rsidR="00C1134E" w:rsidRDefault="00B9112F" w:rsidP="005D6F5D">
            <w:r>
              <w:t>Current w</w:t>
            </w:r>
            <w:r w:rsidR="00C1134E">
              <w:t>arning markers/Information</w:t>
            </w:r>
          </w:p>
        </w:tc>
        <w:tc>
          <w:tcPr>
            <w:tcW w:w="555" w:type="dxa"/>
            <w:tcBorders>
              <w:bottom w:val="nil"/>
              <w:right w:val="nil"/>
            </w:tcBorders>
            <w:vAlign w:val="center"/>
          </w:tcPr>
          <w:p w14:paraId="18E80AEA" w14:textId="77777777" w:rsidR="00C1134E" w:rsidRDefault="00C1134E" w:rsidP="005D6F5D">
            <w:pPr>
              <w:jc w:val="center"/>
            </w:pPr>
            <w: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961" w:type="dxa"/>
            <w:tcBorders>
              <w:left w:val="nil"/>
              <w:bottom w:val="nil"/>
              <w:right w:val="nil"/>
            </w:tcBorders>
            <w:vAlign w:val="center"/>
          </w:tcPr>
          <w:p w14:paraId="18F77CF7" w14:textId="77777777" w:rsidR="00C1134E" w:rsidRDefault="00C1134E" w:rsidP="005D6F5D">
            <w:r>
              <w:t>Suicidal</w:t>
            </w:r>
          </w:p>
        </w:tc>
        <w:tc>
          <w:tcPr>
            <w:tcW w:w="509" w:type="dxa"/>
            <w:tcBorders>
              <w:left w:val="nil"/>
              <w:bottom w:val="nil"/>
              <w:right w:val="nil"/>
            </w:tcBorders>
            <w:vAlign w:val="center"/>
          </w:tcPr>
          <w:p w14:paraId="6981CDEB" w14:textId="77777777" w:rsidR="00C1134E" w:rsidRDefault="00C1134E" w:rsidP="005D6F5D">
            <w:pPr>
              <w:jc w:val="center"/>
            </w:pPr>
            <w: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1831" w:type="dxa"/>
            <w:tcBorders>
              <w:left w:val="nil"/>
              <w:bottom w:val="nil"/>
              <w:right w:val="nil"/>
            </w:tcBorders>
            <w:vAlign w:val="center"/>
          </w:tcPr>
          <w:p w14:paraId="33C5A76F" w14:textId="77777777" w:rsidR="00C1134E" w:rsidRDefault="00C1134E" w:rsidP="005D6F5D">
            <w:r>
              <w:t>Depressed</w:t>
            </w:r>
          </w:p>
        </w:tc>
        <w:tc>
          <w:tcPr>
            <w:tcW w:w="555" w:type="dxa"/>
            <w:tcBorders>
              <w:left w:val="nil"/>
              <w:bottom w:val="nil"/>
              <w:right w:val="nil"/>
            </w:tcBorders>
            <w:vAlign w:val="center"/>
          </w:tcPr>
          <w:p w14:paraId="40B518DA" w14:textId="77777777" w:rsidR="00C1134E" w:rsidRDefault="00C1134E" w:rsidP="005D6F5D">
            <w:pPr>
              <w:jc w:val="center"/>
            </w:pPr>
            <w: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3" w:name="Check7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3"/>
          </w:p>
        </w:tc>
        <w:tc>
          <w:tcPr>
            <w:tcW w:w="1245" w:type="dxa"/>
            <w:tcBorders>
              <w:left w:val="nil"/>
              <w:bottom w:val="nil"/>
              <w:right w:val="nil"/>
            </w:tcBorders>
            <w:vAlign w:val="center"/>
          </w:tcPr>
          <w:p w14:paraId="7E8740A1" w14:textId="77777777" w:rsidR="00C1134E" w:rsidRDefault="00C1134E" w:rsidP="005D6F5D">
            <w:r>
              <w:t>Confused</w:t>
            </w:r>
          </w:p>
        </w:tc>
        <w:tc>
          <w:tcPr>
            <w:tcW w:w="555" w:type="dxa"/>
            <w:tcBorders>
              <w:left w:val="nil"/>
              <w:bottom w:val="nil"/>
              <w:right w:val="nil"/>
            </w:tcBorders>
            <w:vAlign w:val="center"/>
          </w:tcPr>
          <w:p w14:paraId="25C74DBC" w14:textId="77777777" w:rsidR="00C1134E" w:rsidRDefault="00C1134E" w:rsidP="005D6F5D">
            <w:pPr>
              <w:jc w:val="center"/>
            </w:pPr>
            <w: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4" w:name="Check8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4"/>
          </w:p>
        </w:tc>
        <w:tc>
          <w:tcPr>
            <w:tcW w:w="1222" w:type="dxa"/>
            <w:tcBorders>
              <w:left w:val="nil"/>
              <w:bottom w:val="nil"/>
            </w:tcBorders>
            <w:vAlign w:val="center"/>
          </w:tcPr>
          <w:p w14:paraId="69FDF8D7" w14:textId="77777777" w:rsidR="00C1134E" w:rsidRDefault="00C1134E" w:rsidP="005D6F5D">
            <w:r>
              <w:t>Alcohol</w:t>
            </w:r>
          </w:p>
        </w:tc>
      </w:tr>
      <w:tr w:rsidR="00C1134E" w14:paraId="307BFDDE" w14:textId="77777777" w:rsidTr="00652C25">
        <w:trPr>
          <w:trHeight w:val="417"/>
        </w:trPr>
        <w:tc>
          <w:tcPr>
            <w:tcW w:w="3323" w:type="dxa"/>
            <w:vMerge/>
            <w:vAlign w:val="center"/>
          </w:tcPr>
          <w:p w14:paraId="6EA0F789" w14:textId="77777777" w:rsidR="00C1134E" w:rsidRDefault="00C1134E" w:rsidP="00534B10">
            <w:bookmarkStart w:id="55" w:name="Check5"/>
          </w:p>
        </w:tc>
        <w:tc>
          <w:tcPr>
            <w:tcW w:w="555" w:type="dxa"/>
            <w:tcBorders>
              <w:top w:val="nil"/>
              <w:right w:val="nil"/>
            </w:tcBorders>
            <w:vAlign w:val="center"/>
          </w:tcPr>
          <w:p w14:paraId="30453E41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6" w:name="Check3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6"/>
          </w:p>
        </w:tc>
        <w:tc>
          <w:tcPr>
            <w:tcW w:w="961" w:type="dxa"/>
            <w:tcBorders>
              <w:top w:val="nil"/>
              <w:left w:val="nil"/>
              <w:right w:val="nil"/>
            </w:tcBorders>
            <w:vAlign w:val="center"/>
          </w:tcPr>
          <w:p w14:paraId="6B720446" w14:textId="77777777" w:rsidR="00C1134E" w:rsidRDefault="00C1134E" w:rsidP="00534B10">
            <w:r>
              <w:t>Violent</w:t>
            </w:r>
          </w:p>
        </w:tc>
        <w:tc>
          <w:tcPr>
            <w:tcW w:w="509" w:type="dxa"/>
            <w:tcBorders>
              <w:top w:val="nil"/>
              <w:left w:val="nil"/>
              <w:right w:val="nil"/>
            </w:tcBorders>
            <w:vAlign w:val="center"/>
          </w:tcPr>
          <w:p w14:paraId="101AE845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7" w:name="Check4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7"/>
          </w:p>
        </w:tc>
        <w:tc>
          <w:tcPr>
            <w:tcW w:w="1831" w:type="dxa"/>
            <w:tcBorders>
              <w:top w:val="nil"/>
              <w:left w:val="nil"/>
              <w:right w:val="nil"/>
            </w:tcBorders>
            <w:vAlign w:val="center"/>
          </w:tcPr>
          <w:p w14:paraId="734D55D6" w14:textId="14829D7F" w:rsidR="00C1134E" w:rsidRDefault="00C1134E" w:rsidP="00B9112F">
            <w:r>
              <w:t>Other (</w:t>
            </w:r>
            <w:r w:rsidR="00B9112F">
              <w:t>d</w:t>
            </w:r>
            <w:r>
              <w:t>escribe)</w:t>
            </w:r>
          </w:p>
        </w:tc>
        <w:tc>
          <w:tcPr>
            <w:tcW w:w="555" w:type="dxa"/>
            <w:tcBorders>
              <w:top w:val="nil"/>
              <w:left w:val="nil"/>
              <w:right w:val="nil"/>
            </w:tcBorders>
            <w:vAlign w:val="center"/>
          </w:tcPr>
          <w:p w14:paraId="78E2EA79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5"/>
          </w:p>
        </w:tc>
        <w:tc>
          <w:tcPr>
            <w:tcW w:w="1245" w:type="dxa"/>
            <w:tcBorders>
              <w:top w:val="nil"/>
              <w:left w:val="nil"/>
              <w:right w:val="nil"/>
            </w:tcBorders>
            <w:vAlign w:val="center"/>
          </w:tcPr>
          <w:p w14:paraId="344A2E5A" w14:textId="77777777" w:rsidR="00C1134E" w:rsidRDefault="00C1134E" w:rsidP="00534B10">
            <w:r>
              <w:t>DOLS Status</w:t>
            </w:r>
          </w:p>
        </w:tc>
        <w:tc>
          <w:tcPr>
            <w:tcW w:w="555" w:type="dxa"/>
            <w:tcBorders>
              <w:top w:val="nil"/>
              <w:left w:val="nil"/>
              <w:right w:val="nil"/>
            </w:tcBorders>
            <w:vAlign w:val="center"/>
          </w:tcPr>
          <w:p w14:paraId="1CE0F90E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8" w:name="Check6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8"/>
          </w:p>
        </w:tc>
        <w:tc>
          <w:tcPr>
            <w:tcW w:w="1222" w:type="dxa"/>
            <w:tcBorders>
              <w:top w:val="nil"/>
              <w:left w:val="nil"/>
            </w:tcBorders>
            <w:vAlign w:val="center"/>
          </w:tcPr>
          <w:p w14:paraId="7DBF5710" w14:textId="77777777" w:rsidR="00C1134E" w:rsidRDefault="00C1134E" w:rsidP="00534B10">
            <w:r>
              <w:t>CSE</w:t>
            </w:r>
          </w:p>
        </w:tc>
      </w:tr>
      <w:tr w:rsidR="00C1134E" w14:paraId="0E8C1D97" w14:textId="77777777" w:rsidTr="00652C25">
        <w:trPr>
          <w:trHeight w:val="417"/>
        </w:trPr>
        <w:tc>
          <w:tcPr>
            <w:tcW w:w="3323" w:type="dxa"/>
            <w:vMerge/>
            <w:vAlign w:val="center"/>
          </w:tcPr>
          <w:p w14:paraId="1FC70DA2" w14:textId="77777777" w:rsidR="00C1134E" w:rsidRDefault="00C1134E" w:rsidP="00534B10"/>
        </w:tc>
        <w:tc>
          <w:tcPr>
            <w:tcW w:w="555" w:type="dxa"/>
            <w:tcBorders>
              <w:top w:val="nil"/>
              <w:right w:val="nil"/>
            </w:tcBorders>
            <w:vAlign w:val="center"/>
          </w:tcPr>
          <w:p w14:paraId="3262CD7A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9" w:name="Check9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59"/>
          </w:p>
        </w:tc>
        <w:tc>
          <w:tcPr>
            <w:tcW w:w="961" w:type="dxa"/>
            <w:tcBorders>
              <w:top w:val="nil"/>
              <w:left w:val="nil"/>
              <w:right w:val="nil"/>
            </w:tcBorders>
            <w:vAlign w:val="center"/>
          </w:tcPr>
          <w:p w14:paraId="1371A20E" w14:textId="77777777" w:rsidR="00C1134E" w:rsidRDefault="00C1134E" w:rsidP="00534B10">
            <w:r>
              <w:t>County Lines</w:t>
            </w:r>
          </w:p>
        </w:tc>
        <w:tc>
          <w:tcPr>
            <w:tcW w:w="509" w:type="dxa"/>
            <w:tcBorders>
              <w:top w:val="nil"/>
              <w:left w:val="nil"/>
              <w:right w:val="nil"/>
            </w:tcBorders>
            <w:vAlign w:val="center"/>
          </w:tcPr>
          <w:p w14:paraId="0962B9AC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0" w:name="Check10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60"/>
          </w:p>
        </w:tc>
        <w:tc>
          <w:tcPr>
            <w:tcW w:w="1831" w:type="dxa"/>
            <w:tcBorders>
              <w:top w:val="nil"/>
              <w:left w:val="nil"/>
              <w:right w:val="nil"/>
            </w:tcBorders>
            <w:vAlign w:val="center"/>
          </w:tcPr>
          <w:p w14:paraId="2B79B302" w14:textId="77777777" w:rsidR="00C1134E" w:rsidRDefault="00C1134E" w:rsidP="00C1134E">
            <w:r>
              <w:t>Weapons</w:t>
            </w:r>
          </w:p>
        </w:tc>
        <w:tc>
          <w:tcPr>
            <w:tcW w:w="555" w:type="dxa"/>
            <w:tcBorders>
              <w:top w:val="nil"/>
              <w:left w:val="nil"/>
              <w:right w:val="nil"/>
            </w:tcBorders>
            <w:vAlign w:val="center"/>
          </w:tcPr>
          <w:p w14:paraId="76D51E0D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1" w:name="Check11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61"/>
          </w:p>
        </w:tc>
        <w:tc>
          <w:tcPr>
            <w:tcW w:w="1245" w:type="dxa"/>
            <w:tcBorders>
              <w:top w:val="nil"/>
              <w:left w:val="nil"/>
              <w:right w:val="nil"/>
            </w:tcBorders>
            <w:vAlign w:val="center"/>
          </w:tcPr>
          <w:p w14:paraId="68EEE01E" w14:textId="77777777" w:rsidR="00C1134E" w:rsidRDefault="00C1134E" w:rsidP="00534B10">
            <w:r>
              <w:t>Drugs</w:t>
            </w:r>
          </w:p>
        </w:tc>
        <w:tc>
          <w:tcPr>
            <w:tcW w:w="555" w:type="dxa"/>
            <w:tcBorders>
              <w:top w:val="nil"/>
              <w:left w:val="nil"/>
              <w:right w:val="nil"/>
            </w:tcBorders>
            <w:vAlign w:val="center"/>
          </w:tcPr>
          <w:p w14:paraId="2F18C16E" w14:textId="77777777" w:rsidR="00C1134E" w:rsidRDefault="00C1134E" w:rsidP="00534B10">
            <w:pPr>
              <w:jc w:val="center"/>
            </w:pPr>
            <w:r>
              <w:fldChar w:fldCharType="begin">
                <w:ffData>
                  <w:name w:val="Check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2" w:name="Check12"/>
            <w:r>
              <w:instrText xml:space="preserve"> FORMCHECKBOX </w:instrText>
            </w:r>
            <w:r w:rsidR="001A7DB8">
              <w:fldChar w:fldCharType="separate"/>
            </w:r>
            <w:r>
              <w:fldChar w:fldCharType="end"/>
            </w:r>
            <w:bookmarkEnd w:id="62"/>
          </w:p>
        </w:tc>
        <w:tc>
          <w:tcPr>
            <w:tcW w:w="1222" w:type="dxa"/>
            <w:tcBorders>
              <w:top w:val="nil"/>
              <w:left w:val="nil"/>
            </w:tcBorders>
            <w:vAlign w:val="center"/>
          </w:tcPr>
          <w:p w14:paraId="63C16D54" w14:textId="77777777" w:rsidR="00C1134E" w:rsidRDefault="00C1134E" w:rsidP="00534B10">
            <w:r>
              <w:t>Other</w:t>
            </w:r>
          </w:p>
        </w:tc>
      </w:tr>
      <w:tr w:rsidR="00C1134E" w14:paraId="7AB6191F" w14:textId="77777777" w:rsidTr="00652C25">
        <w:trPr>
          <w:trHeight w:val="627"/>
        </w:trPr>
        <w:tc>
          <w:tcPr>
            <w:tcW w:w="3323" w:type="dxa"/>
            <w:vAlign w:val="center"/>
          </w:tcPr>
          <w:p w14:paraId="3057D6D0" w14:textId="5E1CB712" w:rsidR="00C1134E" w:rsidRDefault="00C1134E" w:rsidP="00652C25">
            <w:r>
              <w:t>P</w:t>
            </w:r>
            <w:bookmarkStart w:id="63" w:name="Text67"/>
            <w:r>
              <w:t xml:space="preserve">lease provide evidence </w:t>
            </w:r>
            <w:r w:rsidR="00652C25">
              <w:t>to support</w:t>
            </w:r>
            <w:r>
              <w:t xml:space="preserve"> each of the above</w:t>
            </w:r>
          </w:p>
        </w:tc>
        <w:tc>
          <w:tcPr>
            <w:tcW w:w="7433" w:type="dxa"/>
            <w:gridSpan w:val="8"/>
            <w:tcBorders>
              <w:top w:val="nil"/>
            </w:tcBorders>
            <w:vAlign w:val="center"/>
          </w:tcPr>
          <w:p w14:paraId="34D8C2CE" w14:textId="77777777" w:rsidR="00C1134E" w:rsidRDefault="00C1134E" w:rsidP="00534B10">
            <w:r>
              <w:fldChar w:fldCharType="begin">
                <w:ffData>
                  <w:name w:val="Text67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3"/>
          </w:p>
        </w:tc>
      </w:tr>
      <w:tr w:rsidR="00652C25" w14:paraId="5C84BC28" w14:textId="77777777" w:rsidTr="00652C25">
        <w:trPr>
          <w:trHeight w:val="1005"/>
        </w:trPr>
        <w:tc>
          <w:tcPr>
            <w:tcW w:w="3323" w:type="dxa"/>
            <w:vAlign w:val="center"/>
          </w:tcPr>
          <w:p w14:paraId="25D671E7" w14:textId="68B9CB20" w:rsidR="00652C25" w:rsidRDefault="00652C25" w:rsidP="00534B10">
            <w:r>
              <w:t>Does anyone pose a risk to YP (Please provide evidence):</w:t>
            </w:r>
          </w:p>
        </w:tc>
        <w:tc>
          <w:tcPr>
            <w:tcW w:w="1516" w:type="dxa"/>
            <w:gridSpan w:val="2"/>
            <w:tcBorders>
              <w:top w:val="nil"/>
            </w:tcBorders>
            <w:vAlign w:val="center"/>
          </w:tcPr>
          <w:p w14:paraId="45EE1E81" w14:textId="546BC9D1" w:rsidR="00652C25" w:rsidRDefault="00652C25" w:rsidP="00534B10">
            <w:r>
              <w:fldChar w:fldCharType="begin">
                <w:ffData>
                  <w:name w:val="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5917" w:type="dxa"/>
            <w:gridSpan w:val="6"/>
            <w:tcBorders>
              <w:top w:val="nil"/>
            </w:tcBorders>
            <w:vAlign w:val="center"/>
          </w:tcPr>
          <w:p w14:paraId="2EDC8270" w14:textId="0DC1755A" w:rsidR="00652C25" w:rsidRDefault="00652C25" w:rsidP="00534B10">
            <w:r>
              <w:fldChar w:fldCharType="begin">
                <w:ffData>
                  <w:name w:val="Text77"/>
                  <w:enabled/>
                  <w:calcOnExit w:val="0"/>
                  <w:textInput/>
                </w:ffData>
              </w:fldChar>
            </w:r>
            <w:bookmarkStart w:id="64" w:name="Text7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4"/>
          </w:p>
        </w:tc>
      </w:tr>
      <w:tr w:rsidR="00B371F8" w14:paraId="641E22D9" w14:textId="77777777" w:rsidTr="00652C25">
        <w:trPr>
          <w:trHeight w:val="1089"/>
        </w:trPr>
        <w:tc>
          <w:tcPr>
            <w:tcW w:w="3323" w:type="dxa"/>
            <w:vAlign w:val="center"/>
          </w:tcPr>
          <w:p w14:paraId="279955AB" w14:textId="59BC4325" w:rsidR="00B371F8" w:rsidRDefault="00B371F8" w:rsidP="00534B10">
            <w:r>
              <w:t>Does the YP pose risk to anyone (Please provide evidence):</w:t>
            </w:r>
          </w:p>
        </w:tc>
        <w:tc>
          <w:tcPr>
            <w:tcW w:w="1516" w:type="dxa"/>
            <w:gridSpan w:val="2"/>
            <w:tcBorders>
              <w:top w:val="nil"/>
            </w:tcBorders>
            <w:vAlign w:val="center"/>
          </w:tcPr>
          <w:p w14:paraId="20FF5A68" w14:textId="77777777" w:rsidR="00B371F8" w:rsidRDefault="00B371F8" w:rsidP="00534B10">
            <w:r>
              <w:fldChar w:fldCharType="begin">
                <w:ffData>
                  <w:name w:val="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</w:p>
        </w:tc>
        <w:tc>
          <w:tcPr>
            <w:tcW w:w="5917" w:type="dxa"/>
            <w:gridSpan w:val="6"/>
            <w:tcBorders>
              <w:top w:val="nil"/>
            </w:tcBorders>
            <w:vAlign w:val="center"/>
          </w:tcPr>
          <w:p w14:paraId="407859E9" w14:textId="625DC0F5" w:rsidR="00B371F8" w:rsidRDefault="00B371F8" w:rsidP="00534B10">
            <w:r>
              <w:fldChar w:fldCharType="begin">
                <w:ffData>
                  <w:name w:val="Text76"/>
                  <w:enabled/>
                  <w:calcOnExit w:val="0"/>
                  <w:textInput/>
                </w:ffData>
              </w:fldChar>
            </w:r>
            <w:bookmarkStart w:id="65" w:name="Text7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5"/>
          </w:p>
        </w:tc>
      </w:tr>
    </w:tbl>
    <w:p w14:paraId="34BC45FE" w14:textId="77777777" w:rsidR="00652C25" w:rsidRDefault="00652C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689"/>
        <w:gridCol w:w="1434"/>
        <w:gridCol w:w="1255"/>
        <w:gridCol w:w="2579"/>
      </w:tblGrid>
      <w:tr w:rsidR="00B05B87" w14:paraId="36EB1C46" w14:textId="77777777" w:rsidTr="00E73B4A">
        <w:trPr>
          <w:trHeight w:val="417"/>
        </w:trPr>
        <w:tc>
          <w:tcPr>
            <w:tcW w:w="2689" w:type="dxa"/>
            <w:vAlign w:val="center"/>
          </w:tcPr>
          <w:p w14:paraId="36EEB49F" w14:textId="77777777" w:rsidR="00B05B87" w:rsidRDefault="00B05B87" w:rsidP="00534B10">
            <w:r>
              <w:t>Media release?</w:t>
            </w:r>
          </w:p>
        </w:tc>
        <w:tc>
          <w:tcPr>
            <w:tcW w:w="2689" w:type="dxa"/>
            <w:vAlign w:val="center"/>
          </w:tcPr>
          <w:p w14:paraId="7E940310" w14:textId="77777777" w:rsidR="00B05B87" w:rsidRDefault="005D6F5D" w:rsidP="00534B10">
            <w:r>
              <w:fldChar w:fldCharType="begin">
                <w:ffData>
                  <w:name w:val="Dropdown8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66" w:name="Dropdown8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66"/>
          </w:p>
        </w:tc>
        <w:tc>
          <w:tcPr>
            <w:tcW w:w="2689" w:type="dxa"/>
            <w:gridSpan w:val="2"/>
            <w:vAlign w:val="center"/>
          </w:tcPr>
          <w:p w14:paraId="0F466BB6" w14:textId="77777777" w:rsidR="00B05B87" w:rsidRDefault="00B05B87" w:rsidP="00534B10">
            <w:r w:rsidRPr="00DB2D35">
              <w:t>On-call manager</w:t>
            </w:r>
            <w:r>
              <w:t xml:space="preserve"> aware?</w:t>
            </w:r>
          </w:p>
        </w:tc>
        <w:tc>
          <w:tcPr>
            <w:tcW w:w="2579" w:type="dxa"/>
            <w:vAlign w:val="center"/>
          </w:tcPr>
          <w:p w14:paraId="1B9ED200" w14:textId="77777777" w:rsidR="00B05B87" w:rsidRDefault="005D6F5D" w:rsidP="00534B10">
            <w:r>
              <w:fldChar w:fldCharType="begin">
                <w:ffData>
                  <w:name w:val="Dropdown9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67" w:name="Dropdown9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67"/>
          </w:p>
        </w:tc>
      </w:tr>
      <w:tr w:rsidR="005D6F5D" w14:paraId="7C8AA4B9" w14:textId="77777777" w:rsidTr="00E73B4A">
        <w:trPr>
          <w:trHeight w:val="417"/>
        </w:trPr>
        <w:tc>
          <w:tcPr>
            <w:tcW w:w="10646" w:type="dxa"/>
            <w:gridSpan w:val="5"/>
            <w:vAlign w:val="center"/>
          </w:tcPr>
          <w:p w14:paraId="74A86DD6" w14:textId="56FF47CA" w:rsidR="005D6F5D" w:rsidRDefault="005D6F5D" w:rsidP="00B9112F">
            <w:pPr>
              <w:spacing w:before="120" w:after="120" w:line="240" w:lineRule="exact"/>
            </w:pPr>
            <w:r w:rsidRPr="005D6F5D">
              <w:t>Persons info</w:t>
            </w:r>
            <w:r w:rsidR="00B9112F">
              <w:t>rmed of child missing (example p</w:t>
            </w:r>
            <w:r w:rsidRPr="005D6F5D">
              <w:t xml:space="preserve">arent, EDT, Social Worker, </w:t>
            </w:r>
            <w:r w:rsidR="00B9112F">
              <w:t>p</w:t>
            </w:r>
            <w:r w:rsidRPr="005D6F5D">
              <w:t>rofessionals involved etc):</w:t>
            </w:r>
          </w:p>
        </w:tc>
      </w:tr>
      <w:tr w:rsidR="005D6F5D" w14:paraId="02A31A09" w14:textId="77777777" w:rsidTr="00E73B4A">
        <w:trPr>
          <w:trHeight w:val="1077"/>
        </w:trPr>
        <w:tc>
          <w:tcPr>
            <w:tcW w:w="10646" w:type="dxa"/>
            <w:gridSpan w:val="5"/>
            <w:vAlign w:val="center"/>
          </w:tcPr>
          <w:p w14:paraId="6DDE4251" w14:textId="77777777" w:rsidR="005D6F5D" w:rsidRDefault="005D6F5D" w:rsidP="005D6F5D">
            <w:r>
              <w:fldChar w:fldCharType="begin">
                <w:ffData>
                  <w:name w:val="Text50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3A6820" w14:paraId="67B4B267" w14:textId="77777777" w:rsidTr="00E73B4A">
        <w:trPr>
          <w:trHeight w:val="417"/>
        </w:trPr>
        <w:tc>
          <w:tcPr>
            <w:tcW w:w="10646" w:type="dxa"/>
            <w:gridSpan w:val="5"/>
            <w:vAlign w:val="center"/>
          </w:tcPr>
          <w:p w14:paraId="462A8171" w14:textId="77777777" w:rsidR="003A6820" w:rsidRDefault="003A6820" w:rsidP="00BF2645">
            <w:pPr>
              <w:spacing w:before="120" w:after="120" w:line="240" w:lineRule="exact"/>
            </w:pPr>
            <w:r w:rsidRPr="005D6F5D">
              <w:t>Details of other staff on duty at the time of missing report.</w:t>
            </w:r>
          </w:p>
        </w:tc>
      </w:tr>
      <w:tr w:rsidR="003A6820" w14:paraId="4DA1ACED" w14:textId="77777777" w:rsidTr="00E73B4A">
        <w:trPr>
          <w:trHeight w:val="1077"/>
        </w:trPr>
        <w:tc>
          <w:tcPr>
            <w:tcW w:w="10646" w:type="dxa"/>
            <w:gridSpan w:val="5"/>
            <w:vAlign w:val="center"/>
          </w:tcPr>
          <w:p w14:paraId="1A2D0EE8" w14:textId="77777777" w:rsidR="003A6820" w:rsidRDefault="003A6820" w:rsidP="00BF2645">
            <w:r>
              <w:fldChar w:fldCharType="begin">
                <w:ffData>
                  <w:name w:val="Text50"/>
                  <w:enabled/>
                  <w:calcOnExit w:val="0"/>
                  <w:textInput/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5D6F5D" w14:paraId="4F7F26B6" w14:textId="77777777" w:rsidTr="00E73B4A">
        <w:trPr>
          <w:trHeight w:val="417"/>
        </w:trPr>
        <w:tc>
          <w:tcPr>
            <w:tcW w:w="10646" w:type="dxa"/>
            <w:gridSpan w:val="5"/>
            <w:vAlign w:val="center"/>
          </w:tcPr>
          <w:p w14:paraId="4E73E759" w14:textId="57D221F9" w:rsidR="005D6F5D" w:rsidRDefault="003A6820" w:rsidP="00B9112F">
            <w:pPr>
              <w:spacing w:before="120" w:after="120" w:line="240" w:lineRule="exact"/>
            </w:pPr>
            <w:r>
              <w:t xml:space="preserve">Any other information that may be of help to the </w:t>
            </w:r>
            <w:r w:rsidR="00B9112F">
              <w:t>p</w:t>
            </w:r>
            <w:r>
              <w:t>olice:</w:t>
            </w:r>
          </w:p>
        </w:tc>
      </w:tr>
      <w:tr w:rsidR="005D6F5D" w14:paraId="0FE01196" w14:textId="77777777" w:rsidTr="00E73B4A">
        <w:trPr>
          <w:trHeight w:val="1077"/>
        </w:trPr>
        <w:tc>
          <w:tcPr>
            <w:tcW w:w="10646" w:type="dxa"/>
            <w:gridSpan w:val="5"/>
            <w:vAlign w:val="center"/>
          </w:tcPr>
          <w:p w14:paraId="5BFCE4BD" w14:textId="77777777" w:rsidR="005D6F5D" w:rsidRDefault="005D6F5D" w:rsidP="00534B10">
            <w:r>
              <w:fldChar w:fldCharType="begin">
                <w:ffData>
                  <w:name w:val="Text50"/>
                  <w:enabled/>
                  <w:calcOnExit w:val="0"/>
                  <w:textInput/>
                </w:ffData>
              </w:fldChar>
            </w:r>
            <w:bookmarkStart w:id="68" w:name="Text5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8"/>
          </w:p>
        </w:tc>
      </w:tr>
      <w:tr w:rsidR="00AE1000" w14:paraId="4349C072" w14:textId="77777777" w:rsidTr="00E73B4A">
        <w:trPr>
          <w:trHeight w:val="418"/>
        </w:trPr>
        <w:tc>
          <w:tcPr>
            <w:tcW w:w="10646" w:type="dxa"/>
            <w:gridSpan w:val="5"/>
            <w:shd w:val="clear" w:color="auto" w:fill="000000" w:themeFill="text1"/>
            <w:vAlign w:val="center"/>
          </w:tcPr>
          <w:p w14:paraId="220F62B0" w14:textId="77777777" w:rsidR="00AE1000" w:rsidRDefault="009B52AF" w:rsidP="00AE1000">
            <w:r>
              <w:br w:type="page"/>
            </w:r>
            <w:r w:rsidR="00AE1000" w:rsidRPr="00477704">
              <w:t>This section should be completed in conjunction with the premises searched Form.</w:t>
            </w:r>
          </w:p>
        </w:tc>
      </w:tr>
      <w:tr w:rsidR="00F51C70" w14:paraId="622E023F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7F68AC54" w14:textId="77777777" w:rsidR="00BF3978" w:rsidRDefault="00F51C70" w:rsidP="00AA3C32">
            <w:r>
              <w:t>Have you searched the address the young person is missing from?</w:t>
            </w:r>
          </w:p>
        </w:tc>
        <w:tc>
          <w:tcPr>
            <w:tcW w:w="3834" w:type="dxa"/>
            <w:gridSpan w:val="2"/>
            <w:vAlign w:val="center"/>
          </w:tcPr>
          <w:p w14:paraId="6DA80754" w14:textId="77777777" w:rsidR="00BF3978" w:rsidRDefault="00AA3C32" w:rsidP="00AA3C32">
            <w:r>
              <w:fldChar w:fldCharType="begin">
                <w:ffData>
                  <w:name w:val="Dropdown10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69" w:name="Dropdown10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69"/>
          </w:p>
        </w:tc>
      </w:tr>
      <w:tr w:rsidR="00F51C70" w14:paraId="3B2678EC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1A1917E9" w14:textId="77777777" w:rsidR="00BF3978" w:rsidRDefault="00C774AE" w:rsidP="00AA3C32">
            <w:r>
              <w:t>Have you completed and marked off the areas searched as per premises plan?</w:t>
            </w:r>
          </w:p>
        </w:tc>
        <w:tc>
          <w:tcPr>
            <w:tcW w:w="3834" w:type="dxa"/>
            <w:gridSpan w:val="2"/>
            <w:vAlign w:val="center"/>
          </w:tcPr>
          <w:p w14:paraId="4FB70422" w14:textId="77777777" w:rsidR="00BF3978" w:rsidRDefault="00BD7DBD" w:rsidP="00AA3C32">
            <w:r>
              <w:fldChar w:fldCharType="begin">
                <w:ffData>
                  <w:name w:val="Dropdown11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70" w:name="Dropdown11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70"/>
          </w:p>
        </w:tc>
      </w:tr>
      <w:tr w:rsidR="00F51C70" w14:paraId="3CACD540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4DF9D724" w14:textId="77777777" w:rsidR="00BF3978" w:rsidRDefault="00C774AE" w:rsidP="00AA3C32">
            <w:r w:rsidRPr="00AA3C32">
              <w:t>Name and position of person searching:</w:t>
            </w:r>
          </w:p>
        </w:tc>
        <w:tc>
          <w:tcPr>
            <w:tcW w:w="3834" w:type="dxa"/>
            <w:gridSpan w:val="2"/>
            <w:vAlign w:val="center"/>
          </w:tcPr>
          <w:p w14:paraId="04BF5F04" w14:textId="77777777" w:rsidR="00BF3978" w:rsidRDefault="00BD7DBD" w:rsidP="00AA3C32">
            <w:r>
              <w:fldChar w:fldCharType="begin">
                <w:ffData>
                  <w:name w:val="Text51"/>
                  <w:enabled/>
                  <w:calcOnExit w:val="0"/>
                  <w:textInput/>
                </w:ffData>
              </w:fldChar>
            </w:r>
            <w:bookmarkStart w:id="71" w:name="Text5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1"/>
          </w:p>
        </w:tc>
      </w:tr>
      <w:tr w:rsidR="00F51C70" w14:paraId="7B5379A4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4D7DC5F3" w14:textId="77777777" w:rsidR="00BF3978" w:rsidRDefault="00C774AE" w:rsidP="00AA3C32">
            <w:r w:rsidRPr="00AA3C32">
              <w:t>Signature of person searching and completing plan:</w:t>
            </w:r>
          </w:p>
        </w:tc>
        <w:tc>
          <w:tcPr>
            <w:tcW w:w="3834" w:type="dxa"/>
            <w:gridSpan w:val="2"/>
            <w:vAlign w:val="center"/>
          </w:tcPr>
          <w:p w14:paraId="6D1FE2FA" w14:textId="77777777" w:rsidR="00BF3978" w:rsidRDefault="00BD7DBD" w:rsidP="00AA3C32">
            <w:r>
              <w:fldChar w:fldCharType="begin">
                <w:ffData>
                  <w:name w:val="Text52"/>
                  <w:enabled/>
                  <w:calcOnExit w:val="0"/>
                  <w:textInput/>
                </w:ffData>
              </w:fldChar>
            </w:r>
            <w:bookmarkStart w:id="72" w:name="Text5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2"/>
          </w:p>
        </w:tc>
      </w:tr>
      <w:tr w:rsidR="00F51C70" w14:paraId="41554B37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4C6E8D47" w14:textId="77777777" w:rsidR="00BF3978" w:rsidRDefault="00C774AE" w:rsidP="00AA3C32">
            <w:r>
              <w:t>Have you searched the young person’s bedroom?</w:t>
            </w:r>
          </w:p>
        </w:tc>
        <w:tc>
          <w:tcPr>
            <w:tcW w:w="3834" w:type="dxa"/>
            <w:gridSpan w:val="2"/>
            <w:vAlign w:val="center"/>
          </w:tcPr>
          <w:p w14:paraId="482EAAA5" w14:textId="77777777" w:rsidR="00BD7DBD" w:rsidRDefault="00BD7DBD" w:rsidP="00AA3C32">
            <w:r>
              <w:fldChar w:fldCharType="begin">
                <w:ffData>
                  <w:name w:val="Dropdown12"/>
                  <w:enabled/>
                  <w:calcOnExit w:val="0"/>
                  <w:ddList>
                    <w:listEntry w:val="[Select]"/>
                    <w:listEntry w:val="Yes"/>
                    <w:listEntry w:val="No"/>
                  </w:ddList>
                </w:ffData>
              </w:fldChar>
            </w:r>
            <w:bookmarkStart w:id="73" w:name="Dropdown12"/>
            <w:r>
              <w:instrText xml:space="preserve"> FORMDROPDOWN </w:instrText>
            </w:r>
            <w:r w:rsidR="001A7DB8">
              <w:fldChar w:fldCharType="separate"/>
            </w:r>
            <w:r>
              <w:fldChar w:fldCharType="end"/>
            </w:r>
            <w:bookmarkEnd w:id="73"/>
          </w:p>
        </w:tc>
      </w:tr>
      <w:tr w:rsidR="00F51C70" w14:paraId="0AABFBEC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00335D91" w14:textId="77777777" w:rsidR="00BF3978" w:rsidRDefault="00C774AE" w:rsidP="00AA3C32">
            <w:r w:rsidRPr="00AA3C32">
              <w:t>Name and position of person searching:</w:t>
            </w:r>
            <w:r>
              <w:tab/>
            </w:r>
          </w:p>
        </w:tc>
        <w:tc>
          <w:tcPr>
            <w:tcW w:w="3834" w:type="dxa"/>
            <w:gridSpan w:val="2"/>
            <w:vAlign w:val="center"/>
          </w:tcPr>
          <w:p w14:paraId="4D993C52" w14:textId="77777777" w:rsidR="00BF3978" w:rsidRDefault="00BD7DBD" w:rsidP="00AA3C32">
            <w:r>
              <w:fldChar w:fldCharType="begin">
                <w:ffData>
                  <w:name w:val="Text53"/>
                  <w:enabled/>
                  <w:calcOnExit w:val="0"/>
                  <w:textInput/>
                </w:ffData>
              </w:fldChar>
            </w:r>
            <w:bookmarkStart w:id="74" w:name="Text5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4"/>
          </w:p>
        </w:tc>
      </w:tr>
      <w:tr w:rsidR="00F51C70" w14:paraId="3E247E02" w14:textId="77777777" w:rsidTr="00E73B4A">
        <w:trPr>
          <w:trHeight w:val="418"/>
        </w:trPr>
        <w:tc>
          <w:tcPr>
            <w:tcW w:w="6812" w:type="dxa"/>
            <w:gridSpan w:val="3"/>
            <w:vAlign w:val="center"/>
          </w:tcPr>
          <w:p w14:paraId="02EC3E57" w14:textId="77777777" w:rsidR="00BF3978" w:rsidRDefault="00C774AE" w:rsidP="00AA3C32">
            <w:r w:rsidRPr="00A3675E">
              <w:t>Signature of person searching:</w:t>
            </w:r>
            <w:r>
              <w:tab/>
            </w:r>
          </w:p>
        </w:tc>
        <w:tc>
          <w:tcPr>
            <w:tcW w:w="3834" w:type="dxa"/>
            <w:gridSpan w:val="2"/>
            <w:vAlign w:val="center"/>
          </w:tcPr>
          <w:p w14:paraId="3C204C86" w14:textId="77777777" w:rsidR="00BF3978" w:rsidRDefault="00BD7DBD" w:rsidP="00AA3C32">
            <w: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bookmarkStart w:id="75" w:name="Text5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5"/>
          </w:p>
        </w:tc>
      </w:tr>
      <w:tr w:rsidR="00071130" w14:paraId="2087E4DC" w14:textId="77777777" w:rsidTr="00E73B4A">
        <w:trPr>
          <w:trHeight w:val="417"/>
        </w:trPr>
        <w:tc>
          <w:tcPr>
            <w:tcW w:w="10646" w:type="dxa"/>
            <w:gridSpan w:val="5"/>
            <w:vAlign w:val="center"/>
          </w:tcPr>
          <w:p w14:paraId="1902EE97" w14:textId="77777777" w:rsidR="00071130" w:rsidRDefault="00071130" w:rsidP="00AA3C32">
            <w:r w:rsidRPr="00AA3C32">
              <w:t>Please detail any information or items located:</w:t>
            </w:r>
          </w:p>
        </w:tc>
      </w:tr>
      <w:tr w:rsidR="00071130" w14:paraId="3C9C97E8" w14:textId="77777777" w:rsidTr="00E73B4A">
        <w:trPr>
          <w:trHeight w:val="1080"/>
        </w:trPr>
        <w:tc>
          <w:tcPr>
            <w:tcW w:w="10646" w:type="dxa"/>
            <w:gridSpan w:val="5"/>
            <w:vAlign w:val="center"/>
          </w:tcPr>
          <w:p w14:paraId="186382C6" w14:textId="77777777" w:rsidR="00071130" w:rsidRDefault="00071130" w:rsidP="00AA3C32">
            <w:r>
              <w:fldChar w:fldCharType="begin">
                <w:ffData>
                  <w:name w:val="Text55"/>
                  <w:enabled/>
                  <w:calcOnExit w:val="0"/>
                  <w:textInput/>
                </w:ffData>
              </w:fldChar>
            </w:r>
            <w:bookmarkStart w:id="76" w:name="Text5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6"/>
          </w:p>
        </w:tc>
      </w:tr>
      <w:tr w:rsidR="00071130" w14:paraId="692281B7" w14:textId="77777777" w:rsidTr="00E73B4A">
        <w:trPr>
          <w:trHeight w:val="417"/>
        </w:trPr>
        <w:tc>
          <w:tcPr>
            <w:tcW w:w="10646" w:type="dxa"/>
            <w:gridSpan w:val="5"/>
            <w:vAlign w:val="center"/>
          </w:tcPr>
          <w:p w14:paraId="5E7C7F0A" w14:textId="77777777" w:rsidR="00071130" w:rsidRDefault="00071130" w:rsidP="00AA3C32">
            <w:r w:rsidRPr="00A3675E">
              <w:t xml:space="preserve">Please detail any information or items </w:t>
            </w:r>
            <w:r>
              <w:t>missing</w:t>
            </w:r>
            <w:r w:rsidRPr="00A3675E">
              <w:t>:</w:t>
            </w:r>
          </w:p>
        </w:tc>
      </w:tr>
      <w:tr w:rsidR="00071130" w14:paraId="3A55913A" w14:textId="77777777" w:rsidTr="00E73B4A">
        <w:trPr>
          <w:trHeight w:val="1080"/>
        </w:trPr>
        <w:tc>
          <w:tcPr>
            <w:tcW w:w="10646" w:type="dxa"/>
            <w:gridSpan w:val="5"/>
            <w:vAlign w:val="center"/>
          </w:tcPr>
          <w:p w14:paraId="6BD73693" w14:textId="77777777" w:rsidR="00071130" w:rsidRDefault="00071130" w:rsidP="00AA3C32">
            <w:r>
              <w:fldChar w:fldCharType="begin">
                <w:ffData>
                  <w:name w:val="Text56"/>
                  <w:enabled/>
                  <w:calcOnExit w:val="0"/>
                  <w:textInput/>
                </w:ffData>
              </w:fldChar>
            </w:r>
            <w:bookmarkStart w:id="77" w:name="Text5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7"/>
          </w:p>
        </w:tc>
      </w:tr>
    </w:tbl>
    <w:p w14:paraId="2F13C67D" w14:textId="77777777" w:rsidR="00B371F8" w:rsidRDefault="00B371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7316BE" w14:paraId="492E602F" w14:textId="77777777" w:rsidTr="00E73B4A">
        <w:trPr>
          <w:trHeight w:val="585"/>
        </w:trPr>
        <w:tc>
          <w:tcPr>
            <w:tcW w:w="10646" w:type="dxa"/>
            <w:shd w:val="clear" w:color="auto" w:fill="000000" w:themeFill="text1"/>
            <w:vAlign w:val="center"/>
          </w:tcPr>
          <w:p w14:paraId="7FB1203A" w14:textId="066D85B9" w:rsidR="007316BE" w:rsidRPr="00B9112F" w:rsidRDefault="007316BE" w:rsidP="00B9112F">
            <w:r w:rsidRPr="00B9112F">
              <w:t xml:space="preserve">This should be completed in conjunction with the </w:t>
            </w:r>
            <w:r w:rsidR="00B9112F" w:rsidRPr="00B9112F">
              <w:rPr>
                <w:iCs/>
              </w:rPr>
              <w:t>r</w:t>
            </w:r>
            <w:r w:rsidRPr="00B9112F">
              <w:rPr>
                <w:iCs/>
              </w:rPr>
              <w:t xml:space="preserve">isk assessed locations </w:t>
            </w:r>
            <w:r w:rsidR="00B9112F">
              <w:rPr>
                <w:iCs/>
              </w:rPr>
              <w:t>and</w:t>
            </w:r>
            <w:r w:rsidRPr="00B9112F">
              <w:rPr>
                <w:iCs/>
              </w:rPr>
              <w:t xml:space="preserve"> contacts to assist to locate a missing child form.</w:t>
            </w:r>
          </w:p>
        </w:tc>
      </w:tr>
      <w:tr w:rsidR="00071130" w14:paraId="372F1AD2" w14:textId="77777777" w:rsidTr="00E73B4A">
        <w:tc>
          <w:tcPr>
            <w:tcW w:w="10646" w:type="dxa"/>
            <w:vAlign w:val="center"/>
          </w:tcPr>
          <w:p w14:paraId="132CC285" w14:textId="77777777" w:rsidR="00071130" w:rsidRDefault="00071130" w:rsidP="00071130">
            <w:r>
              <w:t>What enquiries have already been completed to try and locate missing person prior to reporting to the police:</w:t>
            </w:r>
          </w:p>
        </w:tc>
      </w:tr>
      <w:tr w:rsidR="00071130" w14:paraId="0B37DDAF" w14:textId="77777777" w:rsidTr="00E73B4A">
        <w:trPr>
          <w:trHeight w:val="1080"/>
        </w:trPr>
        <w:tc>
          <w:tcPr>
            <w:tcW w:w="10646" w:type="dxa"/>
            <w:vAlign w:val="center"/>
          </w:tcPr>
          <w:p w14:paraId="2524AE1A" w14:textId="77777777" w:rsidR="00071130" w:rsidRDefault="00071130" w:rsidP="00071130">
            <w: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bookmarkStart w:id="78" w:name="Text5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8"/>
          </w:p>
        </w:tc>
      </w:tr>
      <w:tr w:rsidR="00071130" w14:paraId="32ADBCA2" w14:textId="77777777" w:rsidTr="00E73B4A">
        <w:tc>
          <w:tcPr>
            <w:tcW w:w="10646" w:type="dxa"/>
            <w:vAlign w:val="center"/>
          </w:tcPr>
          <w:p w14:paraId="79404BED" w14:textId="77777777" w:rsidR="00071130" w:rsidRDefault="00071130" w:rsidP="00071130">
            <w:r>
              <w:t>What enquiries will you continue to do whilst the young person is missing (include how often you will complete these):</w:t>
            </w:r>
          </w:p>
        </w:tc>
      </w:tr>
      <w:tr w:rsidR="00071130" w14:paraId="4A70ACCE" w14:textId="77777777" w:rsidTr="00E73B4A">
        <w:trPr>
          <w:trHeight w:val="1080"/>
        </w:trPr>
        <w:tc>
          <w:tcPr>
            <w:tcW w:w="10646" w:type="dxa"/>
            <w:vAlign w:val="center"/>
          </w:tcPr>
          <w:p w14:paraId="4E2A5E4E" w14:textId="77777777" w:rsidR="00071130" w:rsidRDefault="00071130" w:rsidP="00071130">
            <w:r>
              <w:fldChar w:fldCharType="begin">
                <w:ffData>
                  <w:name w:val="Text58"/>
                  <w:enabled/>
                  <w:calcOnExit w:val="0"/>
                  <w:textInput/>
                </w:ffData>
              </w:fldChar>
            </w:r>
            <w:bookmarkStart w:id="79" w:name="Text5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9"/>
          </w:p>
        </w:tc>
      </w:tr>
      <w:tr w:rsidR="00071130" w14:paraId="6A927C20" w14:textId="77777777" w:rsidTr="00E73B4A">
        <w:trPr>
          <w:trHeight w:val="417"/>
        </w:trPr>
        <w:tc>
          <w:tcPr>
            <w:tcW w:w="10646" w:type="dxa"/>
            <w:vAlign w:val="center"/>
          </w:tcPr>
          <w:p w14:paraId="5FA225D6" w14:textId="77777777" w:rsidR="00071130" w:rsidRDefault="00071130" w:rsidP="00071130">
            <w:r>
              <w:t>How will you record this and notify the police that you have done these enquiries:</w:t>
            </w:r>
          </w:p>
        </w:tc>
      </w:tr>
      <w:tr w:rsidR="00071130" w14:paraId="671062D4" w14:textId="77777777" w:rsidTr="00E73B4A">
        <w:trPr>
          <w:trHeight w:val="1080"/>
        </w:trPr>
        <w:tc>
          <w:tcPr>
            <w:tcW w:w="10646" w:type="dxa"/>
            <w:vAlign w:val="center"/>
          </w:tcPr>
          <w:p w14:paraId="10B0BB5C" w14:textId="77777777" w:rsidR="00071130" w:rsidRDefault="00071130" w:rsidP="00071130">
            <w: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bookmarkStart w:id="80" w:name="Text5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0"/>
          </w:p>
        </w:tc>
      </w:tr>
      <w:tr w:rsidR="00071130" w14:paraId="40B405B1" w14:textId="77777777" w:rsidTr="00E73B4A">
        <w:trPr>
          <w:trHeight w:val="417"/>
        </w:trPr>
        <w:tc>
          <w:tcPr>
            <w:tcW w:w="10646" w:type="dxa"/>
            <w:vAlign w:val="center"/>
          </w:tcPr>
          <w:p w14:paraId="7AAC57DF" w14:textId="77777777" w:rsidR="00071130" w:rsidRDefault="00071130" w:rsidP="00071130">
            <w:r>
              <w:t>What arrangements have been made been made to collect the young person when located:</w:t>
            </w:r>
          </w:p>
        </w:tc>
      </w:tr>
      <w:tr w:rsidR="00071130" w14:paraId="3DE023D3" w14:textId="77777777" w:rsidTr="00E73B4A">
        <w:trPr>
          <w:trHeight w:val="1080"/>
        </w:trPr>
        <w:tc>
          <w:tcPr>
            <w:tcW w:w="10646" w:type="dxa"/>
            <w:vAlign w:val="center"/>
          </w:tcPr>
          <w:p w14:paraId="554B1E8E" w14:textId="77777777" w:rsidR="00071130" w:rsidRDefault="00071130" w:rsidP="00071130">
            <w:r>
              <w:fldChar w:fldCharType="begin">
                <w:ffData>
                  <w:name w:val="Text60"/>
                  <w:enabled/>
                  <w:calcOnExit w:val="0"/>
                  <w:textInput/>
                </w:ffData>
              </w:fldChar>
            </w:r>
            <w:bookmarkStart w:id="81" w:name="Text6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1"/>
          </w:p>
        </w:tc>
      </w:tr>
    </w:tbl>
    <w:p w14:paraId="5ACB2141" w14:textId="77777777" w:rsidR="00071130" w:rsidRDefault="0007113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8"/>
        <w:gridCol w:w="5268"/>
      </w:tblGrid>
      <w:tr w:rsidR="00071130" w14:paraId="73761288" w14:textId="77777777" w:rsidTr="00E73B4A">
        <w:trPr>
          <w:trHeight w:val="417"/>
        </w:trPr>
        <w:tc>
          <w:tcPr>
            <w:tcW w:w="5378" w:type="dxa"/>
          </w:tcPr>
          <w:p w14:paraId="3DC79F05" w14:textId="77777777" w:rsidR="00071130" w:rsidRDefault="00071130" w:rsidP="00C66046">
            <w:r>
              <w:t>Completed by:</w:t>
            </w:r>
          </w:p>
        </w:tc>
        <w:tc>
          <w:tcPr>
            <w:tcW w:w="5268" w:type="dxa"/>
            <w:vAlign w:val="center"/>
          </w:tcPr>
          <w:p w14:paraId="2E2C4594" w14:textId="77777777" w:rsidR="00071130" w:rsidRDefault="00071130" w:rsidP="00071130">
            <w:r>
              <w:fldChar w:fldCharType="begin">
                <w:ffData>
                  <w:name w:val="Text61"/>
                  <w:enabled/>
                  <w:calcOnExit w:val="0"/>
                  <w:textInput/>
                </w:ffData>
              </w:fldChar>
            </w:r>
            <w:bookmarkStart w:id="82" w:name="Text6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2"/>
          </w:p>
        </w:tc>
      </w:tr>
      <w:tr w:rsidR="00071130" w14:paraId="5B534E13" w14:textId="77777777" w:rsidTr="00E73B4A">
        <w:trPr>
          <w:trHeight w:val="417"/>
        </w:trPr>
        <w:tc>
          <w:tcPr>
            <w:tcW w:w="5378" w:type="dxa"/>
          </w:tcPr>
          <w:p w14:paraId="13B1EE75" w14:textId="77777777" w:rsidR="00071130" w:rsidRDefault="00071130" w:rsidP="00C66046">
            <w:r w:rsidRPr="00791E27">
              <w:t>Relationship to the person</w:t>
            </w:r>
            <w:r>
              <w:t>:</w:t>
            </w:r>
          </w:p>
        </w:tc>
        <w:tc>
          <w:tcPr>
            <w:tcW w:w="5268" w:type="dxa"/>
            <w:vAlign w:val="center"/>
          </w:tcPr>
          <w:p w14:paraId="2C15CC81" w14:textId="77777777" w:rsidR="00071130" w:rsidRDefault="00071130" w:rsidP="00071130">
            <w: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bookmarkStart w:id="83" w:name="Text6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3"/>
          </w:p>
        </w:tc>
      </w:tr>
      <w:tr w:rsidR="00071130" w14:paraId="47F06A3D" w14:textId="77777777" w:rsidTr="00E73B4A">
        <w:trPr>
          <w:trHeight w:val="417"/>
        </w:trPr>
        <w:tc>
          <w:tcPr>
            <w:tcW w:w="5378" w:type="dxa"/>
          </w:tcPr>
          <w:p w14:paraId="25E7073F" w14:textId="77777777" w:rsidR="00071130" w:rsidRDefault="00071130" w:rsidP="00C66046">
            <w:r>
              <w:t>Date:</w:t>
            </w:r>
          </w:p>
        </w:tc>
        <w:tc>
          <w:tcPr>
            <w:tcW w:w="5268" w:type="dxa"/>
            <w:vAlign w:val="center"/>
          </w:tcPr>
          <w:p w14:paraId="2B0DB549" w14:textId="77777777" w:rsidR="00071130" w:rsidRDefault="00071130" w:rsidP="00071130">
            <w:r>
              <w:fldChar w:fldCharType="begin">
                <w:ffData>
                  <w:name w:val=""/>
                  <w:enabled/>
                  <w:calcOnExit w:val="0"/>
                  <w:textInput>
                    <w:type w:val="date"/>
                    <w:format w:val="d-MMM-yy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14:paraId="6D289341" w14:textId="77777777" w:rsidR="00200E60" w:rsidRDefault="00200E60" w:rsidP="00C274F7"/>
    <w:p w14:paraId="48A6106F" w14:textId="77777777" w:rsidR="00E569A4" w:rsidRDefault="00E569A4" w:rsidP="00C274F7"/>
    <w:p w14:paraId="25D15ADA" w14:textId="77777777" w:rsidR="00E569A4" w:rsidRDefault="00E569A4" w:rsidP="00C274F7"/>
    <w:p w14:paraId="6B971F94" w14:textId="77777777" w:rsidR="00E569A4" w:rsidRDefault="00E569A4" w:rsidP="00C274F7"/>
    <w:p w14:paraId="1FA36E6C" w14:textId="77777777" w:rsidR="00E569A4" w:rsidRDefault="00E569A4" w:rsidP="00C274F7"/>
    <w:p w14:paraId="5BCFF03C" w14:textId="77777777" w:rsidR="00E569A4" w:rsidRDefault="00E569A4" w:rsidP="00C274F7"/>
    <w:p w14:paraId="5340272E" w14:textId="77777777" w:rsidR="00E569A4" w:rsidRPr="00E569A4" w:rsidRDefault="00E569A4" w:rsidP="00E569A4">
      <w:pPr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14:paraId="5F2BF370" w14:textId="77777777" w:rsidR="00E569A4" w:rsidRPr="00E73B4A" w:rsidRDefault="00E569A4" w:rsidP="00E73B4A">
      <w:pPr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E569A4">
        <w:rPr>
          <w:rFonts w:ascii="Arial" w:hAnsi="Arial" w:cs="Arial"/>
          <w:b/>
          <w:bCs/>
          <w:color w:val="000000" w:themeColor="text1"/>
          <w:sz w:val="22"/>
          <w:szCs w:val="22"/>
        </w:rPr>
        <w:t>It is the responsibility of the agency completing and the recipient to protect the information from theft and compromise. This form and the information contained in it must be securely stored.</w:t>
      </w:r>
    </w:p>
    <w:sectPr w:rsidR="00E569A4" w:rsidRPr="00E73B4A" w:rsidSect="009E65F3">
      <w:headerReference w:type="default" r:id="rId10"/>
      <w:footerReference w:type="default" r:id="rId11"/>
      <w:headerReference w:type="first" r:id="rId12"/>
      <w:footerReference w:type="first" r:id="rId13"/>
      <w:pgSz w:w="11900" w:h="16840"/>
      <w:pgMar w:top="567" w:right="567" w:bottom="567" w:left="567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87E6BB" w14:textId="77777777" w:rsidR="00B9112F" w:rsidRDefault="00B9112F" w:rsidP="00C274F7">
      <w:r>
        <w:separator/>
      </w:r>
    </w:p>
  </w:endnote>
  <w:endnote w:type="continuationSeparator" w:id="0">
    <w:p w14:paraId="6BA75F31" w14:textId="77777777" w:rsidR="00B9112F" w:rsidRDefault="00B9112F" w:rsidP="00C27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1003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4CF26B" w14:textId="7D87FD36" w:rsidR="00A54D81" w:rsidRDefault="00A54D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DB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C5EC65E" w14:textId="579194C1" w:rsidR="00B9112F" w:rsidRPr="00C5444A" w:rsidRDefault="00B9112F" w:rsidP="00C544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2428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026FBA" w14:textId="71269E6F" w:rsidR="00A54D81" w:rsidRDefault="00A54D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DB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CA638B6" w14:textId="77777777" w:rsidR="00B9112F" w:rsidRPr="00156E3E" w:rsidRDefault="00B9112F" w:rsidP="003A3BF0">
    <w:pPr>
      <w:pStyle w:val="Footer"/>
      <w:tabs>
        <w:tab w:val="right" w:pos="994"/>
        <w:tab w:val="right" w:pos="6248"/>
      </w:tabs>
      <w:rPr>
        <w:sz w:val="16"/>
        <w:szCs w:val="16"/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A20FA2" w14:textId="77777777" w:rsidR="00B9112F" w:rsidRDefault="00B9112F" w:rsidP="00C274F7">
      <w:r>
        <w:separator/>
      </w:r>
    </w:p>
  </w:footnote>
  <w:footnote w:type="continuationSeparator" w:id="0">
    <w:p w14:paraId="0B8307B3" w14:textId="77777777" w:rsidR="00B9112F" w:rsidRDefault="00B9112F" w:rsidP="00C274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75D808" w14:textId="77777777" w:rsidR="00B9112F" w:rsidRPr="009E65F3" w:rsidRDefault="00B9112F" w:rsidP="009E65F3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9A9B8AA" wp14:editId="7F1E48AA">
              <wp:simplePos x="0" y="0"/>
              <wp:positionH relativeFrom="margin">
                <wp:align>center</wp:align>
              </wp:positionH>
              <wp:positionV relativeFrom="paragraph">
                <wp:posOffset>-240030</wp:posOffset>
              </wp:positionV>
              <wp:extent cx="2519640" cy="340360"/>
              <wp:effectExtent l="0" t="0" r="20955" b="1524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9640" cy="34036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3EC8EF" w14:textId="77777777" w:rsidR="00B9112F" w:rsidRPr="003A1EEF" w:rsidRDefault="00B9112F" w:rsidP="009E65F3">
                          <w:pPr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  <w:lang w:val="en-GB"/>
                            </w:rPr>
                          </w:pPr>
                          <w:r w:rsidRPr="009E65F3">
                            <w:rPr>
                              <w:rFonts w:ascii="Arial Black" w:hAnsi="Arial Black" w:cs="Arial"/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Official</w:t>
                          </w:r>
                          <w:r w:rsidRPr="003A1EEF">
                            <w:rPr>
                              <w:rFonts w:ascii="Arial" w:hAnsi="Arial" w:cs="Arial"/>
                              <w:sz w:val="36"/>
                              <w:szCs w:val="36"/>
                              <w:lang w:val="en-GB"/>
                            </w:rPr>
                            <w:t xml:space="preserve"> </w:t>
                          </w:r>
                          <w:r w:rsidRPr="009E65F3">
                            <w:rPr>
                              <w:rFonts w:ascii="Arial" w:hAnsi="Arial" w:cs="Arial"/>
                              <w:lang w:val="en-GB"/>
                            </w:rPr>
                            <w:t>(When Complete)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79A9B8AA" id="Rectangle 9" o:spid="_x0000_s1026" style="position:absolute;margin-left:0;margin-top:-18.9pt;width:198.4pt;height:26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" fillcolor="black [3200]" strokecolor="black [1600]" strokeweight="1pt">
              <v:textbox>
                <w:txbxContent>
                  <w:p w14:paraId="103EC8EF" w14:textId="77777777" w:rsidR="00B9112F" w:rsidRPr="003A1EEF" w:rsidRDefault="00B9112F" w:rsidP="009E65F3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en-GB"/>
                      </w:rPr>
                    </w:pPr>
                    <w:r w:rsidRPr="009E65F3">
                      <w:rPr>
                        <w:rFonts w:ascii="Arial Black" w:hAnsi="Arial Black" w:cs="Arial"/>
                        <w:b/>
                        <w:bCs/>
                        <w:sz w:val="32"/>
                        <w:szCs w:val="32"/>
                        <w:lang w:val="en-GB"/>
                      </w:rPr>
                      <w:t>Official</w:t>
                    </w:r>
                    <w:r w:rsidRPr="003A1EEF">
                      <w:rPr>
                        <w:rFonts w:ascii="Arial" w:hAnsi="Arial" w:cs="Arial"/>
                        <w:sz w:val="36"/>
                        <w:szCs w:val="36"/>
                        <w:lang w:val="en-GB"/>
                      </w:rPr>
                      <w:t xml:space="preserve"> </w:t>
                    </w:r>
                    <w:r w:rsidRPr="009E65F3">
                      <w:rPr>
                        <w:rFonts w:ascii="Arial" w:hAnsi="Arial" w:cs="Arial"/>
                        <w:lang w:val="en-GB"/>
                      </w:rPr>
                      <w:t>(When Complete)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7D6AC26" wp14:editId="11971A87">
              <wp:simplePos x="0" y="0"/>
              <wp:positionH relativeFrom="column">
                <wp:posOffset>1939290</wp:posOffset>
              </wp:positionH>
              <wp:positionV relativeFrom="paragraph">
                <wp:posOffset>-128905</wp:posOffset>
              </wp:positionV>
              <wp:extent cx="297815" cy="9144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7815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B01034" w14:textId="77777777" w:rsidR="00B9112F" w:rsidRDefault="00B9112F" w:rsidP="009E65F3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7D6AC2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152.7pt;margin-top:-10.15pt;width:23.45pt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" filled="f" stroked="f">
              <v:textbox>
                <w:txbxContent>
                  <w:p w14:paraId="05B01034" w14:textId="77777777" w:rsidR="00B9112F" w:rsidRDefault="00B9112F" w:rsidP="009E65F3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BB4CE" w14:textId="77777777" w:rsidR="00B9112F" w:rsidRDefault="00B9112F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73CFE" wp14:editId="216B2D7F">
              <wp:simplePos x="0" y="0"/>
              <wp:positionH relativeFrom="margin">
                <wp:posOffset>2541905</wp:posOffset>
              </wp:positionH>
              <wp:positionV relativeFrom="paragraph">
                <wp:posOffset>-252730</wp:posOffset>
              </wp:positionV>
              <wp:extent cx="2519640" cy="340360"/>
              <wp:effectExtent l="0" t="0" r="20955" b="1524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9640" cy="34036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97CEF2" w14:textId="77777777" w:rsidR="00B9112F" w:rsidRPr="003A1EEF" w:rsidRDefault="00B9112F" w:rsidP="00B9112F">
                          <w:pPr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  <w:lang w:val="en-GB"/>
                            </w:rPr>
                          </w:pPr>
                          <w:r w:rsidRPr="009E65F3">
                            <w:rPr>
                              <w:rFonts w:ascii="Arial Black" w:hAnsi="Arial Black" w:cs="Arial"/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Official</w:t>
                          </w:r>
                          <w:r w:rsidRPr="003A1EEF">
                            <w:rPr>
                              <w:rFonts w:ascii="Arial" w:hAnsi="Arial" w:cs="Arial"/>
                              <w:sz w:val="36"/>
                              <w:szCs w:val="36"/>
                              <w:lang w:val="en-GB"/>
                            </w:rPr>
                            <w:t xml:space="preserve"> </w:t>
                          </w:r>
                          <w:r w:rsidRPr="009E65F3">
                            <w:rPr>
                              <w:rFonts w:ascii="Arial" w:hAnsi="Arial" w:cs="Arial"/>
                              <w:lang w:val="en-GB"/>
                            </w:rPr>
                            <w:t>(When Complete)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74373CFE" id="Rectangle 5" o:spid="_x0000_s1028" style="position:absolute;margin-left:200.15pt;margin-top:-19.9pt;width:198.4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" fillcolor="black [3200]" strokecolor="black [1600]" strokeweight="1pt">
              <v:textbox>
                <w:txbxContent>
                  <w:p w14:paraId="6097CEF2" w14:textId="77777777" w:rsidR="00B9112F" w:rsidRPr="003A1EEF" w:rsidRDefault="00B9112F" w:rsidP="00B9112F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en-GB"/>
                      </w:rPr>
                    </w:pPr>
                    <w:r w:rsidRPr="009E65F3">
                      <w:rPr>
                        <w:rFonts w:ascii="Arial Black" w:hAnsi="Arial Black" w:cs="Arial"/>
                        <w:b/>
                        <w:bCs/>
                        <w:sz w:val="32"/>
                        <w:szCs w:val="32"/>
                        <w:lang w:val="en-GB"/>
                      </w:rPr>
                      <w:t>Official</w:t>
                    </w:r>
                    <w:r w:rsidRPr="003A1EEF">
                      <w:rPr>
                        <w:rFonts w:ascii="Arial" w:hAnsi="Arial" w:cs="Arial"/>
                        <w:sz w:val="36"/>
                        <w:szCs w:val="36"/>
                        <w:lang w:val="en-GB"/>
                      </w:rPr>
                      <w:t xml:space="preserve"> </w:t>
                    </w:r>
                    <w:r w:rsidRPr="009E65F3">
                      <w:rPr>
                        <w:rFonts w:ascii="Arial" w:hAnsi="Arial" w:cs="Arial"/>
                        <w:lang w:val="en-GB"/>
                      </w:rPr>
                      <w:t>(When Complete)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D7A"/>
    <w:rsid w:val="00042819"/>
    <w:rsid w:val="000478E8"/>
    <w:rsid w:val="00071130"/>
    <w:rsid w:val="0009617E"/>
    <w:rsid w:val="00156E3E"/>
    <w:rsid w:val="00176EAF"/>
    <w:rsid w:val="00184C60"/>
    <w:rsid w:val="00186DA1"/>
    <w:rsid w:val="001A0F2F"/>
    <w:rsid w:val="001A7DB8"/>
    <w:rsid w:val="001B41BE"/>
    <w:rsid w:val="00200E60"/>
    <w:rsid w:val="00240DDC"/>
    <w:rsid w:val="00250297"/>
    <w:rsid w:val="00261BBB"/>
    <w:rsid w:val="00265AFE"/>
    <w:rsid w:val="00275CA7"/>
    <w:rsid w:val="002D0D4A"/>
    <w:rsid w:val="00304C9A"/>
    <w:rsid w:val="0030667C"/>
    <w:rsid w:val="0033286C"/>
    <w:rsid w:val="0035604D"/>
    <w:rsid w:val="00376A6B"/>
    <w:rsid w:val="003A1EEF"/>
    <w:rsid w:val="003A3BF0"/>
    <w:rsid w:val="003A6820"/>
    <w:rsid w:val="003E2D05"/>
    <w:rsid w:val="00450B62"/>
    <w:rsid w:val="00457A21"/>
    <w:rsid w:val="004670D5"/>
    <w:rsid w:val="004967F2"/>
    <w:rsid w:val="00496D17"/>
    <w:rsid w:val="00522A70"/>
    <w:rsid w:val="00534B10"/>
    <w:rsid w:val="00535DB8"/>
    <w:rsid w:val="00545A70"/>
    <w:rsid w:val="00561BD0"/>
    <w:rsid w:val="0057408D"/>
    <w:rsid w:val="00580763"/>
    <w:rsid w:val="00586F3A"/>
    <w:rsid w:val="005928DE"/>
    <w:rsid w:val="005D571C"/>
    <w:rsid w:val="005D6F5D"/>
    <w:rsid w:val="00601663"/>
    <w:rsid w:val="00630F20"/>
    <w:rsid w:val="00652C25"/>
    <w:rsid w:val="006667E0"/>
    <w:rsid w:val="006B219A"/>
    <w:rsid w:val="006B7DA5"/>
    <w:rsid w:val="006B7FE7"/>
    <w:rsid w:val="006D16C3"/>
    <w:rsid w:val="006F6299"/>
    <w:rsid w:val="007316BE"/>
    <w:rsid w:val="007425A6"/>
    <w:rsid w:val="0075186B"/>
    <w:rsid w:val="00761CAB"/>
    <w:rsid w:val="007622A6"/>
    <w:rsid w:val="007D1C6B"/>
    <w:rsid w:val="007D30EB"/>
    <w:rsid w:val="007E03D5"/>
    <w:rsid w:val="00802F3E"/>
    <w:rsid w:val="00806FD3"/>
    <w:rsid w:val="00817265"/>
    <w:rsid w:val="0082104C"/>
    <w:rsid w:val="008244A3"/>
    <w:rsid w:val="00843F04"/>
    <w:rsid w:val="00854529"/>
    <w:rsid w:val="00860D46"/>
    <w:rsid w:val="00870D18"/>
    <w:rsid w:val="008921BC"/>
    <w:rsid w:val="008B0D7A"/>
    <w:rsid w:val="00904B9A"/>
    <w:rsid w:val="009148F4"/>
    <w:rsid w:val="00926F22"/>
    <w:rsid w:val="00953A1B"/>
    <w:rsid w:val="00973DB8"/>
    <w:rsid w:val="00997642"/>
    <w:rsid w:val="009B52AF"/>
    <w:rsid w:val="009B663C"/>
    <w:rsid w:val="009D3B93"/>
    <w:rsid w:val="009E65F3"/>
    <w:rsid w:val="009E7E80"/>
    <w:rsid w:val="00A54D81"/>
    <w:rsid w:val="00A74F58"/>
    <w:rsid w:val="00A878E4"/>
    <w:rsid w:val="00A94CDB"/>
    <w:rsid w:val="00AA3C32"/>
    <w:rsid w:val="00AB316E"/>
    <w:rsid w:val="00AC6CD2"/>
    <w:rsid w:val="00AE043B"/>
    <w:rsid w:val="00AE1000"/>
    <w:rsid w:val="00B05B87"/>
    <w:rsid w:val="00B36A7D"/>
    <w:rsid w:val="00B371F8"/>
    <w:rsid w:val="00B62072"/>
    <w:rsid w:val="00B9112F"/>
    <w:rsid w:val="00B95CA3"/>
    <w:rsid w:val="00B965CA"/>
    <w:rsid w:val="00BB0C65"/>
    <w:rsid w:val="00BD7DBD"/>
    <w:rsid w:val="00BE3BCB"/>
    <w:rsid w:val="00BF2645"/>
    <w:rsid w:val="00BF3978"/>
    <w:rsid w:val="00C1134E"/>
    <w:rsid w:val="00C15AF0"/>
    <w:rsid w:val="00C274F7"/>
    <w:rsid w:val="00C32698"/>
    <w:rsid w:val="00C51A98"/>
    <w:rsid w:val="00C5444A"/>
    <w:rsid w:val="00C66046"/>
    <w:rsid w:val="00C774AE"/>
    <w:rsid w:val="00C87D91"/>
    <w:rsid w:val="00CC5936"/>
    <w:rsid w:val="00CF717F"/>
    <w:rsid w:val="00D31742"/>
    <w:rsid w:val="00D70E52"/>
    <w:rsid w:val="00D84539"/>
    <w:rsid w:val="00DD4BC6"/>
    <w:rsid w:val="00DF00F5"/>
    <w:rsid w:val="00E1202E"/>
    <w:rsid w:val="00E24AC9"/>
    <w:rsid w:val="00E363D5"/>
    <w:rsid w:val="00E37BA2"/>
    <w:rsid w:val="00E4664B"/>
    <w:rsid w:val="00E569A4"/>
    <w:rsid w:val="00E73B4A"/>
    <w:rsid w:val="00EA4E8D"/>
    <w:rsid w:val="00EB7B60"/>
    <w:rsid w:val="00EC20A8"/>
    <w:rsid w:val="00EE66C5"/>
    <w:rsid w:val="00F0345E"/>
    <w:rsid w:val="00F372A5"/>
    <w:rsid w:val="00F44AA9"/>
    <w:rsid w:val="00F51C70"/>
    <w:rsid w:val="00F777E5"/>
    <w:rsid w:val="00F83AAC"/>
    <w:rsid w:val="00F9069B"/>
    <w:rsid w:val="00FC5281"/>
    <w:rsid w:val="00FC6521"/>
    <w:rsid w:val="00FD116B"/>
    <w:rsid w:val="00FD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2F279845"/>
  <w14:defaultImageDpi w14:val="32767"/>
  <w15:docId w15:val="{C5D2463F-A6E3-4D2B-9337-862F72E1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57A21"/>
    <w:pPr>
      <w:keepNext/>
      <w:jc w:val="right"/>
      <w:outlineLvl w:val="0"/>
    </w:pPr>
    <w:rPr>
      <w:rFonts w:ascii="Arial" w:eastAsia="Times New Roman" w:hAnsi="Arial" w:cs="Times New Roman"/>
      <w:b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74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74F7"/>
  </w:style>
  <w:style w:type="paragraph" w:styleId="Footer">
    <w:name w:val="footer"/>
    <w:basedOn w:val="Normal"/>
    <w:link w:val="FooterChar"/>
    <w:uiPriority w:val="99"/>
    <w:unhideWhenUsed/>
    <w:rsid w:val="00C274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74F7"/>
  </w:style>
  <w:style w:type="character" w:customStyle="1" w:styleId="Heading1Char">
    <w:name w:val="Heading 1 Char"/>
    <w:basedOn w:val="DefaultParagraphFont"/>
    <w:link w:val="Heading1"/>
    <w:rsid w:val="00457A21"/>
    <w:rPr>
      <w:rFonts w:ascii="Arial" w:eastAsia="Times New Roman" w:hAnsi="Arial" w:cs="Times New Roman"/>
      <w:b/>
      <w:szCs w:val="20"/>
      <w:lang w:val="en-GB" w:eastAsia="en-GB"/>
    </w:rPr>
  </w:style>
  <w:style w:type="table" w:styleId="TableGrid">
    <w:name w:val="Table Grid"/>
    <w:basedOn w:val="TableNormal"/>
    <w:uiPriority w:val="39"/>
    <w:rsid w:val="00457A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qFormat/>
    <w:rsid w:val="00FD58D0"/>
    <w:rPr>
      <w:i/>
      <w:iCs/>
    </w:rPr>
  </w:style>
  <w:style w:type="paragraph" w:customStyle="1" w:styleId="p1">
    <w:name w:val="p1"/>
    <w:basedOn w:val="Normal"/>
    <w:rsid w:val="00D70E52"/>
    <w:rPr>
      <w:rFonts w:ascii="Helvetica" w:hAnsi="Helvetica" w:cs="Times New Roman"/>
      <w:sz w:val="21"/>
      <w:szCs w:val="21"/>
    </w:rPr>
  </w:style>
  <w:style w:type="character" w:customStyle="1" w:styleId="apple-converted-space">
    <w:name w:val="apple-converted-space"/>
    <w:basedOn w:val="DefaultParagraphFont"/>
    <w:rsid w:val="00D70E52"/>
  </w:style>
  <w:style w:type="paragraph" w:styleId="BalloonText">
    <w:name w:val="Balloon Text"/>
    <w:basedOn w:val="Normal"/>
    <w:link w:val="BalloonTextChar"/>
    <w:uiPriority w:val="99"/>
    <w:semiHidden/>
    <w:unhideWhenUsed/>
    <w:rsid w:val="00C87D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D9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1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18" Type="http://schemas.openxmlformats.org/officeDocument/2006/relationships/customXml" Target="../customXml/item4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DAF8CE796476468EC1B6445911AD04" ma:contentTypeVersion="18" ma:contentTypeDescription="Create a new document." ma:contentTypeScope="" ma:versionID="3b571eccd8aa5b607c06c028db9e5fc2">
  <xsd:schema xmlns:xsd="http://www.w3.org/2001/XMLSchema" xmlns:xs="http://www.w3.org/2001/XMLSchema" xmlns:p="http://schemas.microsoft.com/office/2006/metadata/properties" xmlns:ns2="37d3fa94-8997-4ea9-b23e-907577a5dfb0" xmlns:ns3="ab37474f-f7b1-4a9e-abc6-48c583259534" targetNamespace="http://schemas.microsoft.com/office/2006/metadata/properties" ma:root="true" ma:fieldsID="a98e1a2a12dbeafcfb4af455cf8e9c3c" ns2:_="" ns3:_="">
    <xsd:import namespace="37d3fa94-8997-4ea9-b23e-907577a5dfb0"/>
    <xsd:import namespace="ab37474f-f7b1-4a9e-abc6-48c5832595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3fa94-8997-4ea9-b23e-907577a5df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c031aaf5-e2f8-4e71-9fcd-a8521e78c6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474f-f7b1-4a9e-abc6-48c58325953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3884e4b-139f-4054-86ac-be8520258f8a}" ma:internalName="TaxCatchAll" ma:showField="CatchAllData" ma:web="ab37474f-f7b1-4a9e-abc6-48c5832595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7d3fa94-8997-4ea9-b23e-907577a5dfb0">
      <Terms xmlns="http://schemas.microsoft.com/office/infopath/2007/PartnerControls"/>
    </lcf76f155ced4ddcb4097134ff3c332f>
    <TaxCatchAll xmlns="ab37474f-f7b1-4a9e-abc6-48c583259534" xsi:nil="true"/>
  </documentManagement>
</p:properties>
</file>

<file path=customXml/itemProps1.xml><?xml version="1.0" encoding="utf-8"?>
<ds:datastoreItem xmlns:ds="http://schemas.openxmlformats.org/officeDocument/2006/customXml" ds:itemID="{EF6D205C-4DD9-48D7-A382-4B57952D5D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8BB1C2-3E70-422D-B5EC-6CFD9E00B3BC}"/>
</file>

<file path=customXml/itemProps3.xml><?xml version="1.0" encoding="utf-8"?>
<ds:datastoreItem xmlns:ds="http://schemas.openxmlformats.org/officeDocument/2006/customXml" ds:itemID="{65DF4218-13A8-46DE-B6D1-E112F0755D45}"/>
</file>

<file path=customXml/itemProps4.xml><?xml version="1.0" encoding="utf-8"?>
<ds:datastoreItem xmlns:ds="http://schemas.openxmlformats.org/officeDocument/2006/customXml" ds:itemID="{2195811F-77FC-48B5-93BB-CCB81C01A2F0}"/>
</file>

<file path=docProps/app.xml><?xml version="1.0" encoding="utf-8"?>
<Properties xmlns="http://schemas.openxmlformats.org/officeDocument/2006/extended-properties" xmlns:vt="http://schemas.openxmlformats.org/officeDocument/2006/docPropsVTypes">
  <Template>511C8D36</Template>
  <TotalTime>1</TotalTime>
  <Pages>6</Pages>
  <Words>1128</Words>
  <Characters>6435</Characters>
  <Application>Microsoft Office Word</Application>
  <DocSecurity>4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Durham Constabulary</Company>
  <LinksUpToDate>false</LinksUpToDate>
  <CharactersWithSpaces>7548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Carrie-Anne Langdon</dc:creator>
  <cp:lastModifiedBy>KwWilliams</cp:lastModifiedBy>
  <cp:revision>2</cp:revision>
  <dcterms:created xsi:type="dcterms:W3CDTF">2020-06-30T12:43:00Z</dcterms:created>
  <dcterms:modified xsi:type="dcterms:W3CDTF">2020-06-30T12:43:00Z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0x0101008CDAF8CE796476468EC1B6445911AD04</vt:lpwstr>
  </property>
</Properties>
</file>